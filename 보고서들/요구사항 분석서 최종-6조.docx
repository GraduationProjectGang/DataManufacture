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44494805"/>
        <w:docPartObj>
          <w:docPartGallery w:val="Cover Pages"/>
          <w:docPartUnique/>
        </w:docPartObj>
      </w:sdtPr>
      <w:sdtEndPr>
        <w:rPr>
          <w:color w:val="F07F09" w:themeColor="accent1"/>
        </w:rPr>
      </w:sdtEndPr>
      <w:sdtContent>
        <w:p w14:paraId="21E8138A" w14:textId="1847FBC7" w:rsidR="00986EE3" w:rsidRDefault="005A57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D03D2" wp14:editId="562132CB">
                    <wp:simplePos x="0" y="0"/>
                    <wp:positionH relativeFrom="page">
                      <wp:posOffset>336550</wp:posOffset>
                    </wp:positionH>
                    <wp:positionV relativeFrom="page">
                      <wp:posOffset>285750</wp:posOffset>
                    </wp:positionV>
                    <wp:extent cx="247650" cy="10153650"/>
                    <wp:effectExtent l="0" t="0" r="0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650" cy="10153650"/>
                              <a:chOff x="0" y="0"/>
                              <a:chExt cx="228600" cy="91440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519163D" id="그룹 114" o:spid="_x0000_s1026" style="position:absolute;left:0;text-align:left;margin-left:26.5pt;margin-top:22.5pt;width:19.5pt;height:799.5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" fillcolor="#e3ded1 [32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F48F7"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082D75BA" wp14:editId="40B04CAC">
                    <wp:simplePos x="0" y="0"/>
                    <wp:positionH relativeFrom="margin">
                      <wp:posOffset>2778125</wp:posOffset>
                    </wp:positionH>
                    <wp:positionV relativeFrom="paragraph">
                      <wp:posOffset>20955</wp:posOffset>
                    </wp:positionV>
                    <wp:extent cx="2966720" cy="1315085"/>
                    <wp:effectExtent l="0" t="0" r="0" b="0"/>
                    <wp:wrapSquare wrapText="bothSides"/>
                    <wp:docPr id="2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720" cy="1315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102D04" w14:textId="435E8CD0" w:rsidR="00A60A66" w:rsidRPr="00E85189" w:rsidRDefault="00A60A66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2D75BA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margin-left:218.75pt;margin-top:1.65pt;width:233.6pt;height:103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" filled="f" stroked="f">
                    <v:textbox>
                      <w:txbxContent>
                        <w:p w14:paraId="0E102D04" w14:textId="435E8CD0" w:rsidR="00A60A66" w:rsidRPr="00E85189" w:rsidRDefault="00A60A66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71B801A3" w14:textId="77777777" w:rsidR="00CF48F7" w:rsidRDefault="00CF48F7">
          <w:pPr>
            <w:rPr>
              <w:color w:val="F07F09" w:themeColor="accent1"/>
            </w:rPr>
          </w:pPr>
        </w:p>
        <w:p w14:paraId="7FEF9E2E" w14:textId="0604C96F" w:rsidR="00986EE3" w:rsidRDefault="005A57EB">
          <w:pPr>
            <w:rPr>
              <w:color w:val="F07F09" w:themeColor="accent1"/>
            </w:rPr>
          </w:pPr>
          <w:r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B00AB64" wp14:editId="1DFFF13F">
                    <wp:simplePos x="0" y="0"/>
                    <wp:positionH relativeFrom="margin">
                      <wp:posOffset>4375150</wp:posOffset>
                    </wp:positionH>
                    <wp:positionV relativeFrom="paragraph">
                      <wp:posOffset>5722620</wp:posOffset>
                    </wp:positionV>
                    <wp:extent cx="1961515" cy="194945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61515" cy="1949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D458D" w14:textId="77777777" w:rsidR="00A60A66" w:rsidRPr="005A57EB" w:rsidRDefault="00A60A66" w:rsidP="00A27C4B">
                                <w:pPr>
                                  <w:pStyle w:val="af8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5A57EB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5A57EB"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조</w:t>
                                </w:r>
                              </w:p>
                              <w:p w14:paraId="5CD222C3" w14:textId="71E9C803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201711356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천세진</w:t>
                                </w:r>
                              </w:p>
                              <w:p w14:paraId="048C8C4D" w14:textId="77777777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201612066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김지효</w:t>
                                </w:r>
                              </w:p>
                              <w:p w14:paraId="4A4979C4" w14:textId="77777777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9A1D7A" w14:textId="256D5511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지도교수: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박소영</w:t>
                                </w:r>
                                <w:r w:rsidR="00DC1058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 교수님</w:t>
                                </w:r>
                              </w:p>
                              <w:p w14:paraId="10F14083" w14:textId="03913D08" w:rsidR="00A60A66" w:rsidRPr="00A27C4B" w:rsidRDefault="00A60A66" w:rsidP="005A57E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제출일: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2020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="00DF2DC4">
                                  <w:rPr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월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DF2DC4">
                                  <w:rPr>
                                    <w:sz w:val="24"/>
                                    <w:szCs w:val="24"/>
                                  </w:rPr>
                                  <w:t>9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일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0AB64" id="_x0000_s1027" type="#_x0000_t202" style="position:absolute;margin-left:344.5pt;margin-top:450.6pt;width:154.45pt;height:15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" filled="f" stroked="f">
                    <v:textbox>
                      <w:txbxContent>
                        <w:p w14:paraId="4D2D458D" w14:textId="77777777" w:rsidR="00A60A66" w:rsidRPr="005A57EB" w:rsidRDefault="00A60A66" w:rsidP="00A27C4B">
                          <w:pPr>
                            <w:pStyle w:val="af8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5A57E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6</w:t>
                          </w:r>
                          <w:r w:rsidRPr="005A57EB">
                            <w:rPr>
                              <w:rFonts w:hint="eastAsia"/>
                              <w:b/>
                              <w:bCs/>
                              <w:sz w:val="24"/>
                              <w:szCs w:val="24"/>
                            </w:rPr>
                            <w:t>조</w:t>
                          </w:r>
                        </w:p>
                        <w:p w14:paraId="5CD222C3" w14:textId="71E9C803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201711356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천세진</w:t>
                          </w:r>
                        </w:p>
                        <w:p w14:paraId="048C8C4D" w14:textId="77777777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201612066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김지효</w:t>
                          </w:r>
                        </w:p>
                        <w:p w14:paraId="4A4979C4" w14:textId="77777777" w:rsidR="00A60A66" w:rsidRPr="00A27C4B" w:rsidRDefault="00A60A66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F9A1D7A" w14:textId="256D5511" w:rsidR="00A60A66" w:rsidRPr="00A27C4B" w:rsidRDefault="00A60A66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지도교수: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박소영</w:t>
                          </w:r>
                          <w:r w:rsidR="00DC1058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 교수님</w:t>
                          </w:r>
                        </w:p>
                        <w:p w14:paraId="10F14083" w14:textId="03913D08" w:rsidR="00A60A66" w:rsidRPr="00A27C4B" w:rsidRDefault="00A60A66" w:rsidP="005A57E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제출일: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2020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="00DF2DC4">
                            <w:rPr>
                              <w:sz w:val="24"/>
                              <w:szCs w:val="24"/>
                            </w:rPr>
                            <w:t>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월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2</w:t>
                          </w:r>
                          <w:r w:rsidR="00DF2DC4">
                            <w:rPr>
                              <w:sz w:val="24"/>
                              <w:szCs w:val="24"/>
                            </w:rPr>
                            <w:t>9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일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48F7">
            <w:rPr>
              <w:color w:val="F07F09" w:themeColor="accent1"/>
            </w:rPr>
            <w:br w:type="page"/>
          </w:r>
          <w:r w:rsidR="00986EE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1B191" wp14:editId="395CA259">
                    <wp:simplePos x="0" y="0"/>
                    <wp:positionH relativeFrom="page">
                      <wp:posOffset>1113009</wp:posOffset>
                    </wp:positionH>
                    <wp:positionV relativeFrom="page">
                      <wp:posOffset>3887665</wp:posOffset>
                    </wp:positionV>
                    <wp:extent cx="5753100" cy="1835150"/>
                    <wp:effectExtent l="0" t="0" r="12700" b="1270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835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F881" w14:textId="4738F611" w:rsidR="00A60A66" w:rsidRDefault="00A60A66" w:rsidP="00F337DB">
                                <w:pPr>
                                  <w:pStyle w:val="af8"/>
                                  <w:jc w:val="center"/>
                                  <w:rPr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요구사항 분석</w:t>
                                </w:r>
                                <w:r w:rsidR="00DE68D1"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서</w:t>
                                </w:r>
                              </w:p>
                              <w:p w14:paraId="3EAD8585" w14:textId="6719B9EF" w:rsidR="00A60A66" w:rsidRDefault="00A60A66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Pr="005035ED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개인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프라이버시를 보호하는 협업 학습을 활용한 스마트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폰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사용 패턴 분석 및 스트레스 예측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A1B191" id="텍스트 상자 113" o:spid="_x0000_s1028" type="#_x0000_t202" style="position:absolute;margin-left:87.65pt;margin-top:306.1pt;width:453pt;height:144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" filled="f" stroked="f" strokeweight=".5pt">
                    <v:textbox inset="0,0,0,0">
                      <w:txbxContent>
                        <w:p w14:paraId="5415F881" w14:textId="4738F611" w:rsidR="00A60A66" w:rsidRDefault="00A60A66" w:rsidP="00F337DB">
                          <w:pPr>
                            <w:pStyle w:val="af8"/>
                            <w:jc w:val="center"/>
                            <w:rPr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요구사항 분석</w:t>
                          </w:r>
                          <w:r w:rsidR="00DE68D1"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서</w:t>
                          </w:r>
                        </w:p>
                        <w:p w14:paraId="3EAD8585" w14:textId="6719B9EF" w:rsidR="00A60A66" w:rsidRDefault="00A60A66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[</w:t>
                          </w:r>
                          <w:r w:rsidRPr="005035ED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개인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프라이버시를 보호하는 협업 학습을 활용한 스마트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폰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사용 패턴 분석 및 스트레스 예측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smallCaps w:val="0"/>
          <w:sz w:val="22"/>
          <w:szCs w:val="22"/>
          <w:lang w:val="ko-KR"/>
        </w:rPr>
        <w:id w:val="20564285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4E8DB8" w14:textId="09BD4696" w:rsidR="00B0103A" w:rsidRDefault="00B0103A">
          <w:pPr>
            <w:pStyle w:val="TOC"/>
          </w:pPr>
          <w:r>
            <w:rPr>
              <w:lang w:val="ko-KR"/>
            </w:rPr>
            <w:t>목차</w:t>
          </w:r>
        </w:p>
        <w:p w14:paraId="3FFDDF75" w14:textId="66617B63" w:rsidR="00B0103A" w:rsidRDefault="00B0103A">
          <w:pPr>
            <w:pStyle w:val="10"/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40984" w:history="1">
            <w:r w:rsidRPr="001F199E">
              <w:rPr>
                <w:rStyle w:val="af3"/>
                <w:noProof/>
              </w:rPr>
              <w:t>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5709" w14:textId="1040B86B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5" w:history="1">
            <w:r w:rsidR="00B0103A" w:rsidRPr="001F199E">
              <w:rPr>
                <w:rStyle w:val="af3"/>
                <w:noProof/>
              </w:rPr>
              <w:t>1.1 기획배경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_Toc41240985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2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0281AB59" w14:textId="09D61A9F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6" w:history="1">
            <w:r w:rsidR="00B0103A" w:rsidRPr="001F199E">
              <w:rPr>
                <w:rStyle w:val="af3"/>
                <w:noProof/>
              </w:rPr>
              <w:t>1.2 기술 동향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_Toc41240986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439715DA" w14:textId="146C426E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7" w:history="1">
            <w:r w:rsidR="00B0103A" w:rsidRPr="001F199E">
              <w:rPr>
                <w:rStyle w:val="af3"/>
                <w:noProof/>
              </w:rPr>
              <w:t>1.3 프로젝트 주요 기능 및 특징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_Toc41240987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5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62E1F99" w14:textId="7D76FED7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8" w:history="1">
            <w:r w:rsidR="00B0103A" w:rsidRPr="001F199E">
              <w:rPr>
                <w:rStyle w:val="af3"/>
                <w:noProof/>
              </w:rPr>
              <w:t>1.4 조원 구성 및 역할 분담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_Toc41240988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7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027EDB12" w14:textId="0C3FCBAD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9" w:history="1">
            <w:r w:rsidR="00B0103A" w:rsidRPr="001F199E">
              <w:rPr>
                <w:rStyle w:val="af3"/>
                <w:noProof/>
              </w:rPr>
              <w:t>1.5 일정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_Toc41240989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7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57A6F4A4" w14:textId="62690735" w:rsidR="00B0103A" w:rsidRDefault="00016470">
          <w:pPr>
            <w:pStyle w:val="10"/>
            <w:rPr>
              <w:noProof/>
              <w:kern w:val="2"/>
              <w:sz w:val="20"/>
            </w:rPr>
          </w:pPr>
          <w:hyperlink w:anchor="_Toc41240990" w:history="1">
            <w:r w:rsidR="00B0103A" w:rsidRPr="001F199E">
              <w:rPr>
                <w:rStyle w:val="af3"/>
                <w:noProof/>
              </w:rPr>
              <w:t>2 기능적 요구사항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_Toc41240990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8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B040CC6" w14:textId="119DAEA8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1" w:history="1">
            <w:r w:rsidR="00B0103A" w:rsidRPr="001F199E">
              <w:rPr>
                <w:rStyle w:val="af3"/>
                <w:noProof/>
              </w:rPr>
              <w:t>2.1 Top Level Use Case Diagram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_Toc41240991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8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256AE691" w14:textId="2AECE24B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2" w:history="1">
            <w:r w:rsidR="00B0103A" w:rsidRPr="001F199E">
              <w:rPr>
                <w:rStyle w:val="af3"/>
                <w:noProof/>
              </w:rPr>
              <w:t>2.2 Use Case Document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_Toc41240992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11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11C0BF7" w14:textId="36CD9BCF" w:rsidR="00B0103A" w:rsidRDefault="00016470">
          <w:pPr>
            <w:pStyle w:val="10"/>
            <w:rPr>
              <w:noProof/>
              <w:kern w:val="2"/>
              <w:sz w:val="20"/>
            </w:rPr>
          </w:pPr>
          <w:hyperlink w:anchor="_Toc41240993" w:history="1">
            <w:r w:rsidR="00B0103A" w:rsidRPr="001F199E">
              <w:rPr>
                <w:rStyle w:val="af3"/>
                <w:noProof/>
              </w:rPr>
              <w:t>3 비기능적 요구사항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_Toc41240993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7C03BA8C" w14:textId="73DC53FA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4" w:history="1">
            <w:r w:rsidR="00B0103A" w:rsidRPr="001F199E">
              <w:rPr>
                <w:rStyle w:val="af3"/>
                <w:noProof/>
              </w:rPr>
              <w:t>3.1 사용 편리성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_Toc41240994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618996D" w14:textId="05883E01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5" w:history="1">
            <w:r w:rsidR="00B0103A" w:rsidRPr="001F199E">
              <w:rPr>
                <w:rStyle w:val="af3"/>
                <w:noProof/>
              </w:rPr>
              <w:t>3.2 신뢰성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_Toc41240995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68C2BB25" w14:textId="05B5B953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6" w:history="1">
            <w:r w:rsidR="00B0103A" w:rsidRPr="001F199E">
              <w:rPr>
                <w:rStyle w:val="af3"/>
                <w:noProof/>
              </w:rPr>
              <w:t>3.4 이식성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_Toc41240996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1925E66" w14:textId="5D14AF21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7" w:history="1">
            <w:r w:rsidR="00B0103A" w:rsidRPr="001F199E">
              <w:rPr>
                <w:rStyle w:val="af3"/>
                <w:noProof/>
              </w:rPr>
              <w:t>3.5 유지관리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_Toc41240997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73C2E5F" w14:textId="034C3920" w:rsidR="00B0103A" w:rsidRDefault="00016470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8" w:history="1">
            <w:r w:rsidR="00B0103A" w:rsidRPr="001F199E">
              <w:rPr>
                <w:rStyle w:val="af3"/>
                <w:noProof/>
              </w:rPr>
              <w:t>3.6 구현상 제약사항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_Toc41240998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785B9C">
              <w:rPr>
                <w:noProof/>
                <w:webHidden/>
              </w:rPr>
              <w:t>15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499FC321" w14:textId="329142D2" w:rsidR="00B0103A" w:rsidRDefault="00B0103A">
          <w:r>
            <w:rPr>
              <w:b/>
              <w:bCs/>
              <w:lang w:val="ko-KR"/>
            </w:rPr>
            <w:fldChar w:fldCharType="end"/>
          </w:r>
        </w:p>
      </w:sdtContent>
    </w:sdt>
    <w:p w14:paraId="41840982" w14:textId="77777777" w:rsidR="00CF48F7" w:rsidRDefault="00CF48F7">
      <w:pPr>
        <w:rPr>
          <w:rFonts w:asciiTheme="majorHAnsi" w:eastAsiaTheme="majorEastAsia" w:hAnsiTheme="majorHAnsi" w:cstheme="majorBidi"/>
          <w:sz w:val="40"/>
          <w:szCs w:val="56"/>
        </w:rPr>
      </w:pPr>
      <w:r>
        <w:br w:type="page"/>
      </w:r>
    </w:p>
    <w:p w14:paraId="54838CB8" w14:textId="65FD4D1C" w:rsidR="00A10484" w:rsidRDefault="00986EE3">
      <w:pPr>
        <w:pStyle w:val="a3"/>
      </w:pPr>
      <w:bookmarkStart w:id="0" w:name="_Toc41240984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  <w:bookmarkEnd w:id="0"/>
    </w:p>
    <w:p w14:paraId="55BA4456" w14:textId="359B35BC" w:rsidR="00855982" w:rsidRPr="00855982" w:rsidRDefault="00986EE3" w:rsidP="00855982">
      <w:pPr>
        <w:pStyle w:val="1"/>
      </w:pPr>
      <w:bookmarkStart w:id="1" w:name="_Toc41240985"/>
      <w:r>
        <w:t xml:space="preserve">1.1 </w:t>
      </w:r>
      <w:r>
        <w:rPr>
          <w:rFonts w:hint="eastAsia"/>
        </w:rPr>
        <w:t>기획배경</w:t>
      </w:r>
      <w:bookmarkEnd w:id="1"/>
    </w:p>
    <w:p w14:paraId="56C1E22F" w14:textId="77777777" w:rsidR="00A60A66" w:rsidRPr="005A57EB" w:rsidRDefault="00A60A66" w:rsidP="00A60A66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[스마트폰 사용의 증가]</w:t>
      </w:r>
    </w:p>
    <w:p w14:paraId="670F19E3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t>현대인들에게 스마트폰은 일상생활에서 없어서는 안될 필수품으로 자리잡았다.</w:t>
      </w:r>
      <w:r w:rsidRPr="00A60A66">
        <w:t xml:space="preserve"> </w:t>
      </w:r>
      <w:r w:rsidRPr="00A60A66">
        <w:rPr>
          <w:rFonts w:hint="eastAsia"/>
        </w:rPr>
        <w:t xml:space="preserve">스마트폰 보유율은 </w:t>
      </w:r>
      <w:r w:rsidRPr="00A60A66">
        <w:t>2015</w:t>
      </w:r>
      <w:r w:rsidRPr="00A60A66">
        <w:rPr>
          <w:rFonts w:hint="eastAsia"/>
        </w:rPr>
        <w:t xml:space="preserve">년에 </w:t>
      </w:r>
      <w:r w:rsidRPr="00A60A66">
        <w:t>78.8%</w:t>
      </w:r>
      <w:r w:rsidRPr="00A60A66">
        <w:rPr>
          <w:rFonts w:hint="eastAsia"/>
        </w:rPr>
        <w:t xml:space="preserve">에서 </w:t>
      </w:r>
      <w:r w:rsidRPr="00A60A66">
        <w:t>2019</w:t>
      </w:r>
      <w:r w:rsidRPr="00A60A66">
        <w:rPr>
          <w:rFonts w:hint="eastAsia"/>
        </w:rPr>
        <w:t xml:space="preserve">년에는 </w:t>
      </w:r>
      <w:r w:rsidRPr="00A60A66">
        <w:t>91.1%</w:t>
      </w:r>
      <w:r w:rsidRPr="00A60A66">
        <w:rPr>
          <w:rFonts w:hint="eastAsia"/>
        </w:rPr>
        <w:t>로 꾸준히 증가해 오고 있으며,</w:t>
      </w:r>
      <w:r w:rsidRPr="00A60A66">
        <w:t xml:space="preserve"> 63%</w:t>
      </w:r>
      <w:r w:rsidRPr="00A60A66">
        <w:rPr>
          <w:rFonts w:hint="eastAsia"/>
        </w:rPr>
        <w:t>가 스마트폰이 일상생활에서 필수적인 매체라고 답했다.</w:t>
      </w:r>
      <w:r w:rsidRPr="00A60A66">
        <w:t xml:space="preserve"> </w:t>
      </w:r>
      <w:r w:rsidRPr="00A60A66">
        <w:rPr>
          <w:rFonts w:hint="eastAsia"/>
        </w:rPr>
        <w:t xml:space="preserve">주 </w:t>
      </w:r>
      <w:r w:rsidRPr="00A60A66">
        <w:t>5</w:t>
      </w:r>
      <w:r w:rsidRPr="00A60A66">
        <w:rPr>
          <w:rFonts w:hint="eastAsia"/>
        </w:rPr>
        <w:t xml:space="preserve">일 이상 스마트폰을 사용하는 인구는 </w:t>
      </w:r>
      <w:r w:rsidRPr="00A60A66">
        <w:t>20</w:t>
      </w:r>
      <w:r w:rsidRPr="00A60A66">
        <w:rPr>
          <w:rFonts w:hint="eastAsia"/>
        </w:rPr>
        <w:t>대,</w:t>
      </w:r>
      <w:r w:rsidRPr="00A60A66">
        <w:t xml:space="preserve"> 30</w:t>
      </w:r>
      <w:r w:rsidRPr="00A60A66">
        <w:rPr>
          <w:rFonts w:hint="eastAsia"/>
        </w:rPr>
        <w:t xml:space="preserve">대에서는 </w:t>
      </w:r>
      <w:r w:rsidRPr="00A60A66">
        <w:t>98.8%</w:t>
      </w:r>
      <w:r w:rsidRPr="00A60A66">
        <w:rPr>
          <w:rFonts w:hint="eastAsia"/>
        </w:rPr>
        <w:t>를 차지할 정도로 현대인의 삶에서 빼놓을 수 없는 필수요소로 자리잡게 되었다.</w:t>
      </w:r>
      <w:r w:rsidRPr="00A60A66">
        <w:rPr>
          <w:vertAlign w:val="superscript"/>
        </w:rPr>
        <w:footnoteReference w:id="1"/>
      </w:r>
    </w:p>
    <w:p w14:paraId="4960FA1F" w14:textId="77777777" w:rsidR="00A60A66" w:rsidRPr="00A60A66" w:rsidRDefault="00A60A66" w:rsidP="00A60A66">
      <w:pPr>
        <w:jc w:val="center"/>
      </w:pPr>
      <w:r w:rsidRPr="00A60A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312D48" wp14:editId="03A2DFB4">
                <wp:simplePos x="0" y="0"/>
                <wp:positionH relativeFrom="column">
                  <wp:posOffset>3435105</wp:posOffset>
                </wp:positionH>
                <wp:positionV relativeFrom="paragraph">
                  <wp:posOffset>2028825</wp:posOffset>
                </wp:positionV>
                <wp:extent cx="1462894" cy="33762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6A046" w14:textId="77777777" w:rsidR="00A60A66" w:rsidRPr="003E0FCA" w:rsidRDefault="00A60A66" w:rsidP="00A60A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방송통신위원회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2D48" id="Text Box 5" o:spid="_x0000_s1029" type="#_x0000_t202" style="position:absolute;left:0;text-align:left;margin-left:270.5pt;margin-top:159.75pt;width:115.2pt;height:26.6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" filled="f" stroked="f" strokeweight=".5pt">
                <v:textbox inset="2mm">
                  <w:txbxContent>
                    <w:p w14:paraId="2D56A046" w14:textId="77777777" w:rsidR="00A60A66" w:rsidRPr="003E0FCA" w:rsidRDefault="00A60A66" w:rsidP="00A60A66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방송통신위원회</w:t>
                      </w:r>
                    </w:p>
                  </w:txbxContent>
                </v:textbox>
              </v:shape>
            </w:pict>
          </mc:Fallback>
        </mc:AlternateContent>
      </w:r>
      <w:r w:rsidRPr="00A60A66">
        <w:rPr>
          <w:noProof/>
        </w:rPr>
        <w:drawing>
          <wp:inline distT="0" distB="0" distL="0" distR="0" wp14:anchorId="1A6CA6E1" wp14:editId="520FE7E2">
            <wp:extent cx="3122930" cy="2314135"/>
            <wp:effectExtent l="0" t="0" r="1270" b="1016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8685D3E" w14:textId="6FA69E12" w:rsidR="00A60A66" w:rsidRPr="005A78E1" w:rsidRDefault="00A60A66" w:rsidP="00A60A66">
      <w:pPr>
        <w:jc w:val="center"/>
        <w:rPr>
          <w:sz w:val="20"/>
          <w:szCs w:val="20"/>
        </w:rPr>
      </w:pPr>
      <w:r w:rsidRPr="005A78E1">
        <w:rPr>
          <w:rFonts w:hint="eastAsia"/>
          <w:sz w:val="20"/>
          <w:szCs w:val="20"/>
        </w:rPr>
        <w:t>&lt;</w:t>
      </w:r>
      <w:r w:rsidRPr="005A78E1">
        <w:rPr>
          <w:sz w:val="20"/>
          <w:szCs w:val="20"/>
        </w:rPr>
        <w:t xml:space="preserve">그림 </w:t>
      </w:r>
      <w:r w:rsidRPr="005A78E1">
        <w:rPr>
          <w:sz w:val="20"/>
          <w:szCs w:val="20"/>
        </w:rPr>
        <w:fldChar w:fldCharType="begin"/>
      </w:r>
      <w:r w:rsidRPr="005A78E1">
        <w:rPr>
          <w:sz w:val="20"/>
          <w:szCs w:val="20"/>
        </w:rPr>
        <w:instrText xml:space="preserve"> SEQ 그림 \* ARABIC </w:instrText>
      </w:r>
      <w:r w:rsidRPr="005A78E1">
        <w:rPr>
          <w:sz w:val="20"/>
          <w:szCs w:val="20"/>
        </w:rPr>
        <w:fldChar w:fldCharType="separate"/>
      </w:r>
      <w:r w:rsidR="00785B9C">
        <w:rPr>
          <w:noProof/>
          <w:sz w:val="20"/>
          <w:szCs w:val="20"/>
        </w:rPr>
        <w:t>1</w:t>
      </w:r>
      <w:r w:rsidRPr="005A78E1">
        <w:rPr>
          <w:sz w:val="20"/>
          <w:szCs w:val="20"/>
        </w:rPr>
        <w:fldChar w:fldCharType="end"/>
      </w:r>
      <w:r w:rsidRPr="005A78E1">
        <w:rPr>
          <w:sz w:val="20"/>
          <w:szCs w:val="20"/>
        </w:rPr>
        <w:t xml:space="preserve">&gt; </w:t>
      </w:r>
      <w:r w:rsidRPr="005A78E1">
        <w:rPr>
          <w:rFonts w:hint="eastAsia"/>
          <w:sz w:val="20"/>
          <w:szCs w:val="20"/>
        </w:rPr>
        <w:t>연령별 스마트폰 이용빈도</w:t>
      </w:r>
    </w:p>
    <w:p w14:paraId="46CDCF2B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t>스마트폰에서는 다양한 앱을 기반으로 무궁무진한 기능을 수행할 수 있다.</w:t>
      </w:r>
      <w:r w:rsidRPr="00A60A66">
        <w:t xml:space="preserve"> </w:t>
      </w:r>
      <w:r w:rsidRPr="00A60A66">
        <w:rPr>
          <w:rFonts w:hint="eastAsia"/>
        </w:rPr>
        <w:t>통신 매체로서 기본적인 기능인 전화,</w:t>
      </w:r>
      <w:r w:rsidRPr="00A60A66">
        <w:t xml:space="preserve"> </w:t>
      </w:r>
      <w:r w:rsidRPr="00A60A66">
        <w:rPr>
          <w:rFonts w:hint="eastAsia"/>
        </w:rPr>
        <w:t>메시지는 물론이고 동영상 시청,</w:t>
      </w:r>
      <w:r w:rsidRPr="00A60A66">
        <w:t xml:space="preserve"> SNS</w:t>
      </w:r>
      <w:r w:rsidRPr="00A60A66">
        <w:rPr>
          <w:rFonts w:hint="eastAsia"/>
        </w:rPr>
        <w:t xml:space="preserve"> 등 사람마다 스마트폰을 사용하는 이유는 다양하다.</w:t>
      </w:r>
      <w:r w:rsidRPr="00A60A66">
        <w:t xml:space="preserve"> </w:t>
      </w:r>
      <w:r w:rsidRPr="00A60A66">
        <w:rPr>
          <w:rFonts w:hint="eastAsia"/>
        </w:rPr>
        <w:t>그래서 각 사용자의 스마트폰 사용 기록은 개인의 취향과 특성을</w:t>
      </w:r>
      <w:r w:rsidRPr="00A60A66">
        <w:t xml:space="preserve"> </w:t>
      </w:r>
      <w:r w:rsidRPr="00A60A66">
        <w:rPr>
          <w:rFonts w:hint="eastAsia"/>
        </w:rPr>
        <w:t>고스란히 드러내기 때문에 스마트폰 사용 패턴을 수집한 자료를 기반으로 각</w:t>
      </w:r>
      <w:r w:rsidRPr="00A60A66">
        <w:t xml:space="preserve"> </w:t>
      </w:r>
      <w:r w:rsidRPr="00A60A66">
        <w:rPr>
          <w:rFonts w:hint="eastAsia"/>
        </w:rPr>
        <w:t>사용자의 행동 특성 및 심리 상태를 파악할 수 있을 것이라고 생각했다.</w:t>
      </w:r>
      <w:r w:rsidRPr="00A60A66">
        <w:t xml:space="preserve"> </w:t>
      </w:r>
    </w:p>
    <w:p w14:paraId="60916E93" w14:textId="77777777" w:rsidR="00A60A66" w:rsidRPr="005A57EB" w:rsidRDefault="00A60A66" w:rsidP="00A60A66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[현대인의 스트레스]</w:t>
      </w:r>
    </w:p>
    <w:p w14:paraId="464BE1F5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lastRenderedPageBreak/>
        <w:t>최근 현대인의 스트레스가 큰 사회 문제로 대두되고 있다.</w:t>
      </w:r>
      <w:r w:rsidRPr="00A60A66">
        <w:t xml:space="preserve"> </w:t>
      </w:r>
      <w:r w:rsidRPr="00A60A66">
        <w:rPr>
          <w:rFonts w:hint="eastAsia"/>
        </w:rPr>
        <w:t>스트레스는 긍정적이거나 부정적인 요인에 의해 모두 야기될 수 있으며,</w:t>
      </w:r>
      <w:r w:rsidRPr="00A60A66">
        <w:t xml:space="preserve"> </w:t>
      </w:r>
      <w:r w:rsidRPr="00A60A66">
        <w:rPr>
          <w:rFonts w:hint="eastAsia"/>
        </w:rPr>
        <w:t>스트레스에 노출되면 아드레날린 분비로 인한 교감신경계 활성화 등 여러가지 신체적 반응이 나타난다.</w:t>
      </w:r>
      <w:r w:rsidRPr="00A60A66">
        <w:t xml:space="preserve"> </w:t>
      </w:r>
      <w:r w:rsidRPr="00A60A66">
        <w:rPr>
          <w:rFonts w:hint="eastAsia"/>
        </w:rPr>
        <w:t>적절한 양의 스트레스는 개인의 업무 수행 능력 향상 등의 긍정적인 효과를 주기도 하지만,</w:t>
      </w:r>
      <w:r w:rsidRPr="00A60A66">
        <w:t xml:space="preserve"> </w:t>
      </w:r>
      <w:r w:rsidRPr="00A60A66">
        <w:rPr>
          <w:rFonts w:hint="eastAsia"/>
        </w:rPr>
        <w:t>극심한 스트레스가 지속될 경우</w:t>
      </w:r>
      <w:r w:rsidRPr="00A60A66">
        <w:t xml:space="preserve"> </w:t>
      </w:r>
      <w:proofErr w:type="spellStart"/>
      <w:r w:rsidRPr="00A60A66">
        <w:rPr>
          <w:rFonts w:hint="eastAsia"/>
        </w:rPr>
        <w:t>긴장성</w:t>
      </w:r>
      <w:proofErr w:type="spellEnd"/>
      <w:r w:rsidRPr="00A60A66">
        <w:rPr>
          <w:rFonts w:hint="eastAsia"/>
        </w:rPr>
        <w:t xml:space="preserve"> 두통,</w:t>
      </w:r>
      <w:r w:rsidRPr="00A60A66">
        <w:t xml:space="preserve"> </w:t>
      </w:r>
      <w:r w:rsidRPr="00A60A66">
        <w:rPr>
          <w:rFonts w:hint="eastAsia"/>
        </w:rPr>
        <w:t>심혈관 질환,</w:t>
      </w:r>
      <w:r w:rsidRPr="00A60A66">
        <w:t xml:space="preserve"> </w:t>
      </w:r>
      <w:r w:rsidRPr="00A60A66">
        <w:rPr>
          <w:rFonts w:hint="eastAsia"/>
        </w:rPr>
        <w:t>전신통증,</w:t>
      </w:r>
      <w:r w:rsidRPr="00A60A66">
        <w:t xml:space="preserve"> </w:t>
      </w:r>
      <w:r w:rsidRPr="00A60A66">
        <w:rPr>
          <w:rFonts w:hint="eastAsia"/>
        </w:rPr>
        <w:t>우울증,</w:t>
      </w:r>
      <w:r w:rsidRPr="00A60A66">
        <w:t xml:space="preserve"> </w:t>
      </w:r>
      <w:proofErr w:type="spellStart"/>
      <w:r w:rsidRPr="00A60A66">
        <w:rPr>
          <w:rFonts w:hint="eastAsia"/>
        </w:rPr>
        <w:t>심할경우</w:t>
      </w:r>
      <w:proofErr w:type="spellEnd"/>
      <w:r w:rsidRPr="00A60A66">
        <w:rPr>
          <w:rFonts w:hint="eastAsia"/>
        </w:rPr>
        <w:t xml:space="preserve"> 암 등의 신체적,</w:t>
      </w:r>
      <w:r w:rsidRPr="00A60A66">
        <w:t xml:space="preserve"> </w:t>
      </w:r>
      <w:r w:rsidRPr="00A60A66">
        <w:rPr>
          <w:rFonts w:hint="eastAsia"/>
        </w:rPr>
        <w:t>정신적 질병을 유발한다.</w:t>
      </w:r>
      <w:r w:rsidRPr="00A60A66">
        <w:rPr>
          <w:vertAlign w:val="superscript"/>
        </w:rPr>
        <w:footnoteReference w:id="2"/>
      </w:r>
    </w:p>
    <w:p w14:paraId="682844B3" w14:textId="77777777" w:rsidR="00A60A66" w:rsidRPr="00A60A66" w:rsidRDefault="00A60A66" w:rsidP="005A78E1">
      <w:pPr>
        <w:ind w:firstLineChars="100" w:firstLine="192"/>
      </w:pPr>
      <w:r w:rsidRPr="00A60A66">
        <w:t xml:space="preserve"> 만 19세 이상 스트레스인지율은 2008년 29.2%에서 2018년 29.1%로 큰 변화</w:t>
      </w:r>
      <w:r w:rsidRPr="00A60A66">
        <w:rPr>
          <w:rFonts w:hint="eastAsia"/>
        </w:rPr>
        <w:t>가 있지는 않았으나,</w:t>
      </w:r>
      <w:r w:rsidRPr="00A60A66">
        <w:t xml:space="preserve"> 2018년 기준 성인 10명중 3명이 스트레스를 ‘대단히 많이’ 또는 ‘많이’ 느끼는 것으로 나타났</w:t>
      </w:r>
      <w:r w:rsidRPr="00A60A66">
        <w:rPr>
          <w:rFonts w:hint="eastAsia"/>
        </w:rPr>
        <w:t>고,</w:t>
      </w:r>
      <w:r w:rsidRPr="00A60A66">
        <w:t xml:space="preserve"> </w:t>
      </w:r>
      <w:r w:rsidRPr="00A60A66">
        <w:rPr>
          <w:rFonts w:hint="eastAsia"/>
        </w:rPr>
        <w:t xml:space="preserve">그림 </w:t>
      </w:r>
      <w:r w:rsidRPr="00A60A66">
        <w:t>2</w:t>
      </w:r>
      <w:r w:rsidRPr="00A60A66">
        <w:rPr>
          <w:rFonts w:hint="eastAsia"/>
        </w:rPr>
        <w:t xml:space="preserve">와 같이 </w:t>
      </w:r>
      <w:r w:rsidRPr="00A60A66">
        <w:t>20~30대가 다른 연령 계층보다 스트레스인지율이 높았</w:t>
      </w:r>
      <w:r w:rsidRPr="00A60A66">
        <w:rPr>
          <w:rFonts w:hint="eastAsia"/>
        </w:rPr>
        <w:t>다.</w:t>
      </w:r>
      <w:r w:rsidRPr="00A60A66">
        <w:rPr>
          <w:vertAlign w:val="superscript"/>
        </w:rPr>
        <w:footnoteReference w:id="3"/>
      </w:r>
      <w:r w:rsidRPr="00A60A66">
        <w:t xml:space="preserve"> </w:t>
      </w:r>
      <w:r w:rsidRPr="00A60A66">
        <w:rPr>
          <w:rFonts w:hint="eastAsia"/>
        </w:rPr>
        <w:t>이렇게 스트레스 인지는 젊은 층</w:t>
      </w:r>
      <w:r w:rsidRPr="00A60A66">
        <w:t xml:space="preserve">에서 </w:t>
      </w:r>
      <w:r w:rsidRPr="00A60A66">
        <w:rPr>
          <w:rFonts w:hint="eastAsia"/>
        </w:rPr>
        <w:t>더 많이 나타났다.</w:t>
      </w:r>
    </w:p>
    <w:p w14:paraId="6BE078EA" w14:textId="5374E264" w:rsidR="00A60A66" w:rsidRPr="00A60A66" w:rsidRDefault="005A78E1" w:rsidP="00A60A66">
      <w:pPr>
        <w:jc w:val="center"/>
      </w:pPr>
      <w:r w:rsidRPr="00A60A66">
        <w:rPr>
          <w:noProof/>
        </w:rPr>
        <w:drawing>
          <wp:inline distT="0" distB="0" distL="0" distR="0" wp14:anchorId="461DF3D7" wp14:editId="06204CF6">
            <wp:extent cx="3633470" cy="2584450"/>
            <wp:effectExtent l="0" t="0" r="5080" b="635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A60A66" w:rsidRPr="00A60A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1E54D" wp14:editId="13E6829B">
                <wp:simplePos x="0" y="0"/>
                <wp:positionH relativeFrom="column">
                  <wp:posOffset>3704618</wp:posOffset>
                </wp:positionH>
                <wp:positionV relativeFrom="paragraph">
                  <wp:posOffset>380117</wp:posOffset>
                </wp:positionV>
                <wp:extent cx="1462894" cy="337625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F782A" w14:textId="77777777" w:rsidR="00A60A66" w:rsidRPr="003E0FCA" w:rsidRDefault="00A60A66" w:rsidP="00A60A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질병관리본부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E54D" id="Text Box 9" o:spid="_x0000_s1030" type="#_x0000_t202" style="position:absolute;left:0;text-align:left;margin-left:291.7pt;margin-top:29.95pt;width:115.2pt;height:26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" filled="f" stroked="f" strokeweight=".5pt">
                <v:textbox inset="2mm">
                  <w:txbxContent>
                    <w:p w14:paraId="6F4F782A" w14:textId="77777777" w:rsidR="00A60A66" w:rsidRPr="003E0FCA" w:rsidRDefault="00A60A66" w:rsidP="00A60A66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질병관리본부</w:t>
                      </w:r>
                    </w:p>
                  </w:txbxContent>
                </v:textbox>
              </v:shape>
            </w:pict>
          </mc:Fallback>
        </mc:AlternateContent>
      </w:r>
    </w:p>
    <w:p w14:paraId="1D8BACCF" w14:textId="21FD941C" w:rsidR="00A60A66" w:rsidRPr="005A78E1" w:rsidRDefault="00A60A66" w:rsidP="00A60A66">
      <w:pPr>
        <w:jc w:val="center"/>
        <w:rPr>
          <w:sz w:val="20"/>
          <w:szCs w:val="20"/>
        </w:rPr>
      </w:pPr>
      <w:r w:rsidRPr="005A78E1">
        <w:rPr>
          <w:rFonts w:hint="eastAsia"/>
          <w:sz w:val="20"/>
          <w:szCs w:val="20"/>
        </w:rPr>
        <w:t>&lt;</w:t>
      </w:r>
      <w:r w:rsidRPr="005A78E1">
        <w:rPr>
          <w:sz w:val="20"/>
          <w:szCs w:val="20"/>
        </w:rPr>
        <w:t xml:space="preserve">그림 </w:t>
      </w:r>
      <w:r w:rsidRPr="005A78E1">
        <w:rPr>
          <w:sz w:val="20"/>
          <w:szCs w:val="20"/>
        </w:rPr>
        <w:fldChar w:fldCharType="begin"/>
      </w:r>
      <w:r w:rsidRPr="005A78E1">
        <w:rPr>
          <w:sz w:val="20"/>
          <w:szCs w:val="20"/>
        </w:rPr>
        <w:instrText xml:space="preserve"> SEQ 그림 \* ARABIC </w:instrText>
      </w:r>
      <w:r w:rsidRPr="005A78E1">
        <w:rPr>
          <w:sz w:val="20"/>
          <w:szCs w:val="20"/>
        </w:rPr>
        <w:fldChar w:fldCharType="separate"/>
      </w:r>
      <w:r w:rsidR="00785B9C">
        <w:rPr>
          <w:noProof/>
          <w:sz w:val="20"/>
          <w:szCs w:val="20"/>
        </w:rPr>
        <w:t>2</w:t>
      </w:r>
      <w:r w:rsidRPr="005A78E1">
        <w:rPr>
          <w:sz w:val="20"/>
          <w:szCs w:val="20"/>
        </w:rPr>
        <w:fldChar w:fldCharType="end"/>
      </w:r>
      <w:r w:rsidRPr="005A78E1">
        <w:rPr>
          <w:sz w:val="20"/>
          <w:szCs w:val="20"/>
        </w:rPr>
        <w:t>&gt; 2018년</w:t>
      </w:r>
      <w:r w:rsidRPr="005A78E1">
        <w:rPr>
          <w:rFonts w:hint="eastAsia"/>
          <w:sz w:val="20"/>
          <w:szCs w:val="20"/>
        </w:rPr>
        <w:t xml:space="preserve"> 연령별 스트레스 인지율</w:t>
      </w:r>
    </w:p>
    <w:p w14:paraId="12714829" w14:textId="77777777" w:rsidR="00A60A66" w:rsidRPr="00A60A66" w:rsidRDefault="00A60A66" w:rsidP="00A60A66"/>
    <w:p w14:paraId="1EEA00E6" w14:textId="77777777" w:rsidR="00A60A66" w:rsidRPr="00A60A66" w:rsidRDefault="00A60A66" w:rsidP="005A78E1">
      <w:pPr>
        <w:ind w:firstLineChars="100" w:firstLine="192"/>
      </w:pPr>
      <w:r w:rsidRPr="00A60A66">
        <w:t>우리는</w:t>
      </w:r>
      <w:r w:rsidRPr="00A60A66">
        <w:rPr>
          <w:rFonts w:hint="eastAsia"/>
        </w:rPr>
        <w:t xml:space="preserve"> 사용자의 심리 </w:t>
      </w:r>
      <w:r w:rsidRPr="00A60A66">
        <w:t>상태</w:t>
      </w:r>
      <w:r w:rsidRPr="00A60A66">
        <w:rPr>
          <w:rFonts w:hint="eastAsia"/>
        </w:rPr>
        <w:t xml:space="preserve"> </w:t>
      </w:r>
      <w:r w:rsidRPr="00A60A66">
        <w:t>및</w:t>
      </w:r>
      <w:r w:rsidRPr="00A60A66">
        <w:rPr>
          <w:rFonts w:hint="eastAsia"/>
        </w:rPr>
        <w:t xml:space="preserve"> </w:t>
      </w:r>
      <w:r w:rsidRPr="00A60A66">
        <w:t>행동</w:t>
      </w:r>
      <w:r w:rsidRPr="00A60A66">
        <w:rPr>
          <w:rFonts w:hint="eastAsia"/>
        </w:rPr>
        <w:t xml:space="preserve"> </w:t>
      </w:r>
      <w:r w:rsidRPr="00A60A66">
        <w:t>특성이</w:t>
      </w:r>
      <w:r w:rsidRPr="00A60A66">
        <w:rPr>
          <w:rFonts w:hint="eastAsia"/>
        </w:rPr>
        <w:t xml:space="preserve"> 스마트폰 </w:t>
      </w:r>
      <w:r w:rsidRPr="00A60A66">
        <w:t>사용</w:t>
      </w:r>
      <w:r w:rsidRPr="00A60A66">
        <w:rPr>
          <w:rFonts w:hint="eastAsia"/>
        </w:rPr>
        <w:t xml:space="preserve"> 패</w:t>
      </w:r>
      <w:r w:rsidRPr="00A60A66">
        <w:t>턴</w:t>
      </w:r>
      <w:r w:rsidRPr="00A60A66">
        <w:rPr>
          <w:rFonts w:hint="eastAsia"/>
        </w:rPr>
        <w:t xml:space="preserve">에 반영되기 </w:t>
      </w:r>
      <w:r w:rsidRPr="00A60A66">
        <w:t>때문에</w:t>
      </w:r>
      <w:r w:rsidRPr="00A60A66">
        <w:rPr>
          <w:rFonts w:hint="eastAsia"/>
        </w:rPr>
        <w:t xml:space="preserve"> 신경망 학습을 </w:t>
      </w:r>
      <w:r w:rsidRPr="00A60A66">
        <w:t>통해</w:t>
      </w:r>
      <w:r w:rsidRPr="00A60A66">
        <w:rPr>
          <w:rFonts w:hint="eastAsia"/>
        </w:rPr>
        <w:t xml:space="preserve"> 스트레스 </w:t>
      </w:r>
      <w:r w:rsidRPr="00A60A66">
        <w:t>수</w:t>
      </w:r>
      <w:r w:rsidRPr="00A60A66">
        <w:rPr>
          <w:rFonts w:hint="eastAsia"/>
        </w:rPr>
        <w:t xml:space="preserve">준에 </w:t>
      </w:r>
      <w:r w:rsidRPr="00A60A66">
        <w:t>따른</w:t>
      </w:r>
      <w:r w:rsidRPr="00A60A66">
        <w:rPr>
          <w:rFonts w:hint="eastAsia"/>
        </w:rPr>
        <w:t xml:space="preserve"> </w:t>
      </w:r>
      <w:r w:rsidRPr="00A60A66">
        <w:t>스마트폰</w:t>
      </w:r>
      <w:r w:rsidRPr="00A60A66">
        <w:rPr>
          <w:rFonts w:hint="eastAsia"/>
        </w:rPr>
        <w:t xml:space="preserve"> </w:t>
      </w:r>
      <w:r w:rsidRPr="00A60A66">
        <w:t>사용</w:t>
      </w:r>
      <w:r w:rsidRPr="00A60A66">
        <w:rPr>
          <w:rFonts w:hint="eastAsia"/>
        </w:rPr>
        <w:t xml:space="preserve"> </w:t>
      </w:r>
      <w:r w:rsidRPr="00A60A66">
        <w:t>패턴을</w:t>
      </w:r>
      <w:r w:rsidRPr="00A60A66">
        <w:rPr>
          <w:rFonts w:hint="eastAsia"/>
        </w:rPr>
        <w:t xml:space="preserve"> </w:t>
      </w:r>
      <w:r w:rsidRPr="00A60A66">
        <w:t>도출해</w:t>
      </w:r>
      <w:r w:rsidRPr="00A60A66">
        <w:rPr>
          <w:rFonts w:hint="eastAsia"/>
        </w:rPr>
        <w:t xml:space="preserve">, </w:t>
      </w:r>
      <w:r w:rsidRPr="00A60A66">
        <w:t>연관성을</w:t>
      </w:r>
      <w:r w:rsidRPr="00A60A66">
        <w:rPr>
          <w:rFonts w:hint="eastAsia"/>
        </w:rPr>
        <w:t xml:space="preserve"> 설명해낼 </w:t>
      </w:r>
      <w:r w:rsidRPr="00A60A66">
        <w:t>수</w:t>
      </w:r>
      <w:r w:rsidRPr="00A60A66">
        <w:rPr>
          <w:rFonts w:hint="eastAsia"/>
        </w:rPr>
        <w:t xml:space="preserve"> </w:t>
      </w:r>
      <w:r w:rsidRPr="00A60A66">
        <w:t>있을</w:t>
      </w:r>
      <w:r w:rsidRPr="00A60A66">
        <w:rPr>
          <w:rFonts w:hint="eastAsia"/>
        </w:rPr>
        <w:t xml:space="preserve"> </w:t>
      </w:r>
      <w:r w:rsidRPr="00A60A66">
        <w:t>것</w:t>
      </w:r>
      <w:r w:rsidRPr="00A60A66">
        <w:rPr>
          <w:rFonts w:hint="eastAsia"/>
        </w:rPr>
        <w:t>이라고 생각한다.</w:t>
      </w:r>
      <w:r w:rsidRPr="00A60A66">
        <w:t xml:space="preserve"> </w:t>
      </w:r>
      <w:r w:rsidRPr="00A60A66">
        <w:rPr>
          <w:rFonts w:hint="eastAsia"/>
        </w:rPr>
        <w:t>스마트폰 사용 패턴은 연령 별로 아주 다양한 양상을 보일 것으로 예상되므로 우리는 연구대상을 대학생으로 한정해 진행할 예정이다.</w:t>
      </w:r>
      <w:r w:rsidRPr="00A60A66">
        <w:t xml:space="preserve"> </w:t>
      </w:r>
    </w:p>
    <w:p w14:paraId="688C3341" w14:textId="6BB48E0F" w:rsidR="00855982" w:rsidRPr="00A60A66" w:rsidRDefault="00855982" w:rsidP="00855982"/>
    <w:p w14:paraId="669128B4" w14:textId="2BED0023" w:rsidR="00661258" w:rsidRDefault="00661258" w:rsidP="00661258">
      <w:pPr>
        <w:pStyle w:val="1"/>
      </w:pPr>
      <w:bookmarkStart w:id="2" w:name="_Toc41240986"/>
      <w:r>
        <w:rPr>
          <w:rFonts w:hint="eastAsia"/>
        </w:rPr>
        <w:lastRenderedPageBreak/>
        <w:t>1</w:t>
      </w:r>
      <w:r>
        <w:t xml:space="preserve">.2 </w:t>
      </w:r>
      <w:r w:rsidR="005C6B08">
        <w:rPr>
          <w:rFonts w:hint="eastAsia"/>
        </w:rPr>
        <w:t>기술 동향</w:t>
      </w:r>
      <w:bookmarkEnd w:id="2"/>
    </w:p>
    <w:p w14:paraId="6C9A9BED" w14:textId="35FDE6F3" w:rsidR="00916B4F" w:rsidRPr="005A57EB" w:rsidRDefault="00916B4F" w:rsidP="004D636C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</w:t>
      </w:r>
      <w:r w:rsidR="00CD1D82" w:rsidRPr="005A57EB">
        <w:rPr>
          <w:rFonts w:hint="eastAsia"/>
          <w:sz w:val="24"/>
          <w:szCs w:val="24"/>
        </w:rPr>
        <w:t xml:space="preserve">완전 동형 암호 </w:t>
      </w:r>
      <w:r w:rsidR="00CD1D82" w:rsidRPr="005A57EB">
        <w:rPr>
          <w:sz w:val="24"/>
          <w:szCs w:val="24"/>
        </w:rPr>
        <w:t>(Fully Homomorphic Encryption</w:t>
      </w:r>
      <w:r w:rsidR="00D1690F" w:rsidRPr="005A57EB">
        <w:rPr>
          <w:sz w:val="24"/>
          <w:szCs w:val="24"/>
        </w:rPr>
        <w:t>)</w:t>
      </w:r>
      <w:r w:rsidRPr="005A57EB">
        <w:rPr>
          <w:rFonts w:hint="eastAsia"/>
          <w:sz w:val="24"/>
          <w:szCs w:val="24"/>
        </w:rPr>
        <w:t>]</w:t>
      </w:r>
    </w:p>
    <w:p w14:paraId="6891D423" w14:textId="05C4E630" w:rsidR="004928E6" w:rsidRDefault="00894C3C" w:rsidP="005A78E1">
      <w:pPr>
        <w:ind w:firstLineChars="100" w:firstLine="192"/>
      </w:pPr>
      <w:r>
        <w:t>‘</w:t>
      </w:r>
      <w:r>
        <w:rPr>
          <w:rFonts w:hint="eastAsia"/>
        </w:rPr>
        <w:t>동형 암호</w:t>
      </w:r>
      <w:r>
        <w:t>’</w:t>
      </w:r>
      <w:r>
        <w:rPr>
          <w:rFonts w:hint="eastAsia"/>
        </w:rPr>
        <w:t>란</w:t>
      </w:r>
      <w:r>
        <w:t xml:space="preserve">, </w:t>
      </w:r>
      <w:proofErr w:type="spellStart"/>
      <w:r>
        <w:rPr>
          <w:rFonts w:hint="eastAsia"/>
        </w:rPr>
        <w:t>평문에</w:t>
      </w:r>
      <w:proofErr w:type="spellEnd"/>
      <w:r>
        <w:rPr>
          <w:rFonts w:hint="eastAsia"/>
        </w:rPr>
        <w:t xml:space="preserve"> 대한 연산을 수행한 후 암호화한 결과</w:t>
      </w:r>
      <w:r>
        <w:t>(</w:t>
      </w:r>
      <w:r>
        <w:rPr>
          <w:rFonts w:hint="eastAsia"/>
        </w:rPr>
        <w:t>암호문)와 각각의 암호문에 대하여 연산을 수행한 결과가 같은 값을 가지는 암호화 방식이다.</w:t>
      </w:r>
      <w:r>
        <w:t xml:space="preserve"> </w:t>
      </w:r>
      <w:r w:rsidR="008928DF">
        <w:rPr>
          <w:rFonts w:hint="eastAsia"/>
        </w:rPr>
        <w:t>동형 암호</w:t>
      </w:r>
      <w:r w:rsidR="00E04D6D">
        <w:rPr>
          <w:rFonts w:hint="eastAsia"/>
        </w:rPr>
        <w:t>화 기법은</w:t>
      </w:r>
      <w:r w:rsidR="008928DF">
        <w:rPr>
          <w:rFonts w:hint="eastAsia"/>
        </w:rPr>
        <w:t xml:space="preserve"> 일정</w:t>
      </w:r>
      <w:r w:rsidR="00E04D6D">
        <w:rPr>
          <w:rFonts w:hint="eastAsia"/>
        </w:rPr>
        <w:t>한</w:t>
      </w:r>
      <w:r w:rsidR="008928DF">
        <w:rPr>
          <w:rFonts w:hint="eastAsia"/>
        </w:rPr>
        <w:t xml:space="preserve"> </w:t>
      </w:r>
      <w:r w:rsidR="00E04D6D">
        <w:rPr>
          <w:rFonts w:hint="eastAsia"/>
        </w:rPr>
        <w:t>횟수</w:t>
      </w:r>
      <w:r w:rsidR="008928DF">
        <w:rPr>
          <w:rFonts w:hint="eastAsia"/>
        </w:rPr>
        <w:t xml:space="preserve"> 이상 연산을 수행하면 노이즈</w:t>
      </w:r>
      <w:r w:rsidR="008928DF">
        <w:t xml:space="preserve">(noise) </w:t>
      </w:r>
      <w:r w:rsidR="008928DF">
        <w:rPr>
          <w:rFonts w:hint="eastAsia"/>
        </w:rPr>
        <w:t>값이 발생하여 더 연산을 수행할 수 없어,</w:t>
      </w:r>
      <w:r w:rsidR="008928DF">
        <w:t xml:space="preserve"> </w:t>
      </w:r>
      <w:r w:rsidR="008928DF">
        <w:rPr>
          <w:rFonts w:hint="eastAsia"/>
        </w:rPr>
        <w:t xml:space="preserve">연산 횟수에 제한이 </w:t>
      </w:r>
      <w:r w:rsidR="00E04D6D">
        <w:rPr>
          <w:rFonts w:hint="eastAsia"/>
        </w:rPr>
        <w:t>있는 암호화 방식이다</w:t>
      </w:r>
      <w:r w:rsidR="008928DF">
        <w:rPr>
          <w:rFonts w:hint="eastAsia"/>
        </w:rPr>
        <w:t>.</w:t>
      </w:r>
      <w:r w:rsidR="008928DF">
        <w:t xml:space="preserve"> </w:t>
      </w:r>
      <w:r w:rsidR="007278DA">
        <w:rPr>
          <w:rFonts w:hint="eastAsia"/>
        </w:rPr>
        <w:t xml:space="preserve">이를 해결하기 위하여 암호문의 노이즈를 </w:t>
      </w:r>
      <w:r w:rsidR="00E04D6D">
        <w:rPr>
          <w:rFonts w:hint="eastAsia"/>
        </w:rPr>
        <w:t>감소시키는</w:t>
      </w:r>
      <w:r w:rsidR="007278DA">
        <w:rPr>
          <w:rFonts w:hint="eastAsia"/>
        </w:rPr>
        <w:t xml:space="preserve"> 재부팅</w:t>
      </w:r>
      <w:r w:rsidR="007278DA">
        <w:t xml:space="preserve">(Bootstrapping) </w:t>
      </w:r>
      <w:r w:rsidR="007278DA">
        <w:rPr>
          <w:rFonts w:hint="eastAsia"/>
        </w:rPr>
        <w:t>과정을 통해 연산 횟수 제한을 없앨 수 있는 암호화 방식을 완전 동형 암호</w:t>
      </w:r>
      <w:r w:rsidR="007278DA">
        <w:t>(Fully Homomorphic Encryption</w:t>
      </w:r>
      <w:r w:rsidR="00A162FB">
        <w:t>)</w:t>
      </w:r>
      <w:r w:rsidR="00A162FB">
        <w:rPr>
          <w:rFonts w:hint="eastAsia"/>
        </w:rPr>
        <w:t>이</w:t>
      </w:r>
      <w:r w:rsidR="00E04D6D">
        <w:rPr>
          <w:rFonts w:hint="eastAsia"/>
        </w:rPr>
        <w:t>라고 한</w:t>
      </w:r>
      <w:r w:rsidR="00A162FB">
        <w:rPr>
          <w:rFonts w:hint="eastAsia"/>
        </w:rPr>
        <w:t>다</w:t>
      </w:r>
      <w:r w:rsidR="007278DA">
        <w:rPr>
          <w:rFonts w:hint="eastAsia"/>
        </w:rPr>
        <w:t>.</w:t>
      </w:r>
    </w:p>
    <w:p w14:paraId="3273ABC6" w14:textId="3A705747" w:rsidR="0079471B" w:rsidRDefault="0079471B" w:rsidP="005A78E1">
      <w:pPr>
        <w:ind w:firstLineChars="100" w:firstLine="192"/>
      </w:pPr>
      <w:r>
        <w:rPr>
          <w:rFonts w:hint="eastAsia"/>
        </w:rPr>
        <w:t>동형</w:t>
      </w:r>
      <w:r>
        <w:t xml:space="preserve"> </w:t>
      </w:r>
      <w:r>
        <w:rPr>
          <w:rFonts w:hint="eastAsia"/>
        </w:rPr>
        <w:t xml:space="preserve">암호는 </w:t>
      </w:r>
      <w:r>
        <w:t>1978</w:t>
      </w:r>
      <w:r>
        <w:rPr>
          <w:rFonts w:hint="eastAsia"/>
        </w:rPr>
        <w:t>년에 처음으로 발표되었다.</w:t>
      </w:r>
      <w:r>
        <w:t xml:space="preserve"> </w:t>
      </w:r>
      <w:r>
        <w:rPr>
          <w:rFonts w:hint="eastAsia"/>
        </w:rPr>
        <w:t>그러나 초기의 동형 암호는 이론적으로 안전성이 증명되지 않았다.</w:t>
      </w:r>
      <w:r>
        <w:t xml:space="preserve"> </w:t>
      </w:r>
      <w:r>
        <w:rPr>
          <w:rFonts w:hint="eastAsia"/>
        </w:rPr>
        <w:t>2</w:t>
      </w:r>
      <w:r>
        <w:t>009</w:t>
      </w:r>
      <w:r>
        <w:rPr>
          <w:rFonts w:hint="eastAsia"/>
        </w:rPr>
        <w:t xml:space="preserve">년 </w:t>
      </w:r>
      <w:r>
        <w:t>Gentry</w:t>
      </w:r>
      <w:r w:rsidR="00E04D6D">
        <w:rPr>
          <w:rFonts w:hint="eastAsia"/>
        </w:rPr>
        <w:t>가</w:t>
      </w:r>
      <w:r>
        <w:rPr>
          <w:rFonts w:hint="eastAsia"/>
        </w:rPr>
        <w:t xml:space="preserve"> 안전성이 증명된 동형 암호</w:t>
      </w:r>
      <w:r w:rsidR="00E04D6D">
        <w:rPr>
          <w:rFonts w:hint="eastAsia"/>
        </w:rPr>
        <w:t>를 발표한 이후</w:t>
      </w:r>
      <w:r>
        <w:rPr>
          <w:rFonts w:hint="eastAsia"/>
        </w:rPr>
        <w:t>,</w:t>
      </w:r>
      <w:r>
        <w:t xml:space="preserve"> 2011</w:t>
      </w:r>
      <w:r>
        <w:rPr>
          <w:rFonts w:hint="eastAsia"/>
        </w:rPr>
        <w:t xml:space="preserve">년 </w:t>
      </w:r>
      <w:r>
        <w:t>MIT</w:t>
      </w:r>
      <w:r>
        <w:rPr>
          <w:rFonts w:hint="eastAsia"/>
        </w:rPr>
        <w:t xml:space="preserve">가 동형 암호 기술을 </w:t>
      </w:r>
      <w:r>
        <w:t>10</w:t>
      </w:r>
      <w:r>
        <w:rPr>
          <w:rFonts w:hint="eastAsia"/>
        </w:rPr>
        <w:t xml:space="preserve">대 </w:t>
      </w:r>
      <w:r>
        <w:t>Emerging Technology</w:t>
      </w:r>
      <w:r>
        <w:rPr>
          <w:rFonts w:hint="eastAsia"/>
        </w:rPr>
        <w:t>로 선정하면서 학계</w:t>
      </w:r>
      <w:r w:rsidR="00E04D6D">
        <w:rPr>
          <w:rFonts w:hint="eastAsia"/>
        </w:rPr>
        <w:t xml:space="preserve"> 및</w:t>
      </w:r>
      <w:r>
        <w:rPr>
          <w:rFonts w:hint="eastAsia"/>
        </w:rPr>
        <w:t xml:space="preserve"> 산업계의 관심</w:t>
      </w:r>
      <w:r w:rsidR="00E04D6D">
        <w:rPr>
          <w:rFonts w:hint="eastAsia"/>
        </w:rPr>
        <w:t xml:space="preserve">을 </w:t>
      </w:r>
      <w:proofErr w:type="spellStart"/>
      <w:r w:rsidR="00E04D6D">
        <w:rPr>
          <w:rFonts w:hint="eastAsia"/>
        </w:rPr>
        <w:t>끌게되었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74906FF7" w14:textId="58BBC4B9" w:rsidR="00FC7942" w:rsidRDefault="008C5A24" w:rsidP="005A57EB">
      <w:pPr>
        <w:ind w:firstLineChars="100" w:firstLine="192"/>
      </w:pPr>
      <w:r>
        <w:rPr>
          <w:rFonts w:hint="eastAsia"/>
        </w:rPr>
        <w:t>동형 암호는 암호문을 복호화 하지 않아도 검색,</w:t>
      </w:r>
      <w:r>
        <w:t xml:space="preserve"> </w:t>
      </w:r>
      <w:r>
        <w:rPr>
          <w:rFonts w:hint="eastAsia"/>
        </w:rPr>
        <w:t>통계 처리 및 기계학습이 가능하고,</w:t>
      </w:r>
      <w:r>
        <w:t xml:space="preserve"> </w:t>
      </w:r>
      <w:r>
        <w:rPr>
          <w:rFonts w:hint="eastAsia"/>
        </w:rPr>
        <w:t>데이터 처리 시 중간 과정에서 복호화 하지 않아도 되므로,</w:t>
      </w:r>
      <w:r>
        <w:t xml:space="preserve"> </w:t>
      </w:r>
      <w:r>
        <w:rPr>
          <w:rFonts w:hint="eastAsia"/>
        </w:rPr>
        <w:t>데이터 유출 위험이 감소하는 장점을 가진다</w:t>
      </w:r>
      <w:r>
        <w:t>.</w:t>
      </w:r>
      <w:r w:rsidR="00B5657B">
        <w:t xml:space="preserve"> </w:t>
      </w:r>
      <w:r w:rsidR="00C25D0A">
        <w:rPr>
          <w:rFonts w:hint="eastAsia"/>
        </w:rPr>
        <w:t>현재 동형 암호는 생체 인식 분야,</w:t>
      </w:r>
      <w:r w:rsidR="00C25D0A">
        <w:t xml:space="preserve"> </w:t>
      </w:r>
      <w:r w:rsidR="00C25D0A">
        <w:rPr>
          <w:rFonts w:hint="eastAsia"/>
        </w:rPr>
        <w:t>금융 분야 등 여러 분야에서 이용되고 있다.</w:t>
      </w:r>
    </w:p>
    <w:p w14:paraId="3676CB78" w14:textId="77777777" w:rsidR="005A57EB" w:rsidRDefault="005A57EB" w:rsidP="005A57EB">
      <w:pPr>
        <w:ind w:firstLineChars="100" w:firstLine="192"/>
      </w:pPr>
    </w:p>
    <w:p w14:paraId="1B2D1461" w14:textId="1A77416E" w:rsidR="007278DA" w:rsidRPr="005A57EB" w:rsidRDefault="00471674" w:rsidP="004D636C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 xml:space="preserve">[연합 학습 </w:t>
      </w:r>
      <w:r w:rsidRPr="005A57EB">
        <w:rPr>
          <w:sz w:val="24"/>
          <w:szCs w:val="24"/>
        </w:rPr>
        <w:t>(Federated Learning)]</w:t>
      </w:r>
    </w:p>
    <w:p w14:paraId="2D93098A" w14:textId="467290D4" w:rsidR="00A60A66" w:rsidRDefault="00801ECD" w:rsidP="005A78E1">
      <w:pPr>
        <w:ind w:firstLineChars="100" w:firstLine="192"/>
      </w:pPr>
      <w:r>
        <w:rPr>
          <w:rFonts w:hint="eastAsia"/>
        </w:rPr>
        <w:t>인공지능의 기술 수준이 급속도로 향상되면서 이를 기반 기술로 한 활용 범위가 더욱 확산되고 있다.</w:t>
      </w:r>
      <w:r w:rsidR="00105D99">
        <w:t xml:space="preserve"> </w:t>
      </w:r>
      <w:r w:rsidR="00105D99">
        <w:rPr>
          <w:rFonts w:hint="eastAsia"/>
        </w:rPr>
        <w:t>기존 인공지능 기술은 모든 데이터를 중앙 서버로 모아 모델을 학습시켜 인공지능을 구현한다.</w:t>
      </w:r>
      <w:r w:rsidR="00105D99">
        <w:t xml:space="preserve"> </w:t>
      </w:r>
      <w:r w:rsidR="00105D99">
        <w:rPr>
          <w:rFonts w:hint="eastAsia"/>
        </w:rPr>
        <w:t xml:space="preserve">그러나 개인의 데이터를 타인에게 넘겨주는 것이라는 </w:t>
      </w:r>
      <w:r>
        <w:rPr>
          <w:rFonts w:hint="eastAsia"/>
        </w:rPr>
        <w:t xml:space="preserve">특성 상 </w:t>
      </w:r>
      <w:r w:rsidR="00105D99">
        <w:rPr>
          <w:rFonts w:hint="eastAsia"/>
        </w:rPr>
        <w:t xml:space="preserve">각 사용자의 </w:t>
      </w:r>
      <w:r>
        <w:rPr>
          <w:rFonts w:hint="eastAsia"/>
        </w:rPr>
        <w:t>데이터에 담긴 사생활 침해의 문제가 꾸준히 제기되고 있다.</w:t>
      </w:r>
      <w:r>
        <w:t xml:space="preserve"> </w:t>
      </w:r>
      <w:r>
        <w:rPr>
          <w:rFonts w:hint="eastAsia"/>
        </w:rPr>
        <w:t>이를 해결하기 위해</w:t>
      </w:r>
      <w:r>
        <w:t xml:space="preserve">, </w:t>
      </w:r>
      <w:r w:rsidR="00105D99">
        <w:rPr>
          <w:rFonts w:hint="eastAsia"/>
        </w:rPr>
        <w:t>연합 학습 방식에서는 사용자의 데이터를 그들의 스마트폰에서 직접 처리하고, 신경망 모델을</w:t>
      </w:r>
      <w:r w:rsidR="00105D99">
        <w:t xml:space="preserve"> </w:t>
      </w:r>
      <w:r w:rsidR="00105D99">
        <w:rPr>
          <w:rFonts w:hint="eastAsia"/>
        </w:rPr>
        <w:t xml:space="preserve">갱신하는 </w:t>
      </w:r>
      <w:r w:rsidR="00105D99">
        <w:t xml:space="preserve">weight </w:t>
      </w:r>
      <w:r w:rsidR="00105D99">
        <w:rPr>
          <w:rFonts w:hint="eastAsia"/>
        </w:rPr>
        <w:t>값만 서버로 전달해 성능을 높인다.</w:t>
      </w:r>
      <w:r w:rsidR="00A60A66">
        <w:rPr>
          <w:rFonts w:hint="eastAsia"/>
        </w:rPr>
        <w:t xml:space="preserve"> </w:t>
      </w:r>
      <w:r w:rsidR="00A60A66">
        <w:t>&lt;</w:t>
      </w:r>
      <w:r w:rsidR="00A60A66">
        <w:rPr>
          <w:rFonts w:hint="eastAsia"/>
        </w:rPr>
        <w:t>그림3</w:t>
      </w:r>
      <w:r w:rsidR="00A60A66">
        <w:t>&gt;</w:t>
      </w:r>
      <w:r w:rsidR="00A60A66">
        <w:rPr>
          <w:rFonts w:hint="eastAsia"/>
        </w:rPr>
        <w:t xml:space="preserve">과 같이 </w:t>
      </w:r>
      <w:r w:rsidR="00A60A66" w:rsidRPr="00A60A66">
        <w:t xml:space="preserve">A의 스마트폰 사용에 따라 모델을 기기 안에서 </w:t>
      </w:r>
      <w:proofErr w:type="spellStart"/>
      <w:r w:rsidR="00A60A66" w:rsidRPr="00A60A66">
        <w:t>개인화한다</w:t>
      </w:r>
      <w:proofErr w:type="spellEnd"/>
      <w:r w:rsidR="00A60A66" w:rsidRPr="00A60A66">
        <w:t xml:space="preserve">. </w:t>
      </w:r>
      <w:r w:rsidR="00A60A66">
        <w:rPr>
          <w:rFonts w:hint="eastAsia"/>
        </w:rPr>
        <w:t xml:space="preserve">이후 </w:t>
      </w:r>
      <w:r w:rsidR="00A60A66" w:rsidRPr="00A60A66">
        <w:t xml:space="preserve">많은 사용자의 업데이트가 B에 취합된다. 이로 인해 </w:t>
      </w:r>
      <w:r w:rsidR="00A60A66">
        <w:rPr>
          <w:rFonts w:hint="eastAsia"/>
        </w:rPr>
        <w:t xml:space="preserve">개선된 신경망 모델을 전송해 </w:t>
      </w:r>
      <w:r w:rsidR="00A60A66" w:rsidRPr="00A60A66">
        <w:t>C에서 다시 사용자 기기의 모델을 갱신한다</w:t>
      </w:r>
      <w:r w:rsidR="00A60A66">
        <w:rPr>
          <w:rFonts w:hint="eastAsia"/>
        </w:rPr>
        <w:t>.</w:t>
      </w:r>
    </w:p>
    <w:p w14:paraId="2A1D538A" w14:textId="155033E8" w:rsidR="00A60A66" w:rsidRDefault="005A78E1" w:rsidP="00A60A66">
      <w:pPr>
        <w:keepNext/>
        <w:jc w:val="center"/>
      </w:pPr>
      <w:r w:rsidRPr="00A60A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EEBA7A" wp14:editId="6C2A1E73">
                <wp:simplePos x="0" y="0"/>
                <wp:positionH relativeFrom="column">
                  <wp:posOffset>3498850</wp:posOffset>
                </wp:positionH>
                <wp:positionV relativeFrom="paragraph">
                  <wp:posOffset>1892935</wp:posOffset>
                </wp:positionV>
                <wp:extent cx="1462894" cy="337625"/>
                <wp:effectExtent l="0" t="0" r="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C88F0" w14:textId="11BAA123" w:rsidR="005A78E1" w:rsidRPr="003E0FCA" w:rsidRDefault="005A78E1" w:rsidP="005A78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oogle AI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BA7A" id="Text Box 65" o:spid="_x0000_s1031" type="#_x0000_t202" style="position:absolute;left:0;text-align:left;margin-left:275.5pt;margin-top:149.05pt;width:115.2pt;height:26.6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" filled="f" stroked="f" strokeweight=".5pt">
                <v:textbox inset="2mm">
                  <w:txbxContent>
                    <w:p w14:paraId="039C88F0" w14:textId="11BAA123" w:rsidR="005A78E1" w:rsidRPr="003E0FCA" w:rsidRDefault="005A78E1" w:rsidP="005A78E1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G</w:t>
                      </w:r>
                      <w:r>
                        <w:rPr>
                          <w:sz w:val="16"/>
                          <w:szCs w:val="16"/>
                        </w:rPr>
                        <w:t>oogle AI Blog</w:t>
                      </w:r>
                    </w:p>
                  </w:txbxContent>
                </v:textbox>
              </v:shape>
            </w:pict>
          </mc:Fallback>
        </mc:AlternateContent>
      </w:r>
      <w:r w:rsidR="00B5657B">
        <w:rPr>
          <w:noProof/>
        </w:rPr>
        <w:drawing>
          <wp:inline distT="0" distB="0" distL="0" distR="0" wp14:anchorId="745FF2BA" wp14:editId="529CCB96">
            <wp:extent cx="3981450" cy="2243673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57" cy="225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2186" w14:textId="1F608F4B" w:rsidR="00A60A66" w:rsidRPr="00A60A66" w:rsidRDefault="00A60A66" w:rsidP="00A60A66">
      <w:pPr>
        <w:pStyle w:val="a6"/>
        <w:jc w:val="center"/>
        <w:rPr>
          <w:i w:val="0"/>
          <w:iCs w:val="0"/>
          <w:sz w:val="18"/>
          <w:szCs w:val="14"/>
        </w:rPr>
      </w:pPr>
      <w:r>
        <w:rPr>
          <w:rFonts w:hint="eastAsia"/>
          <w:i w:val="0"/>
          <w:iCs w:val="0"/>
          <w:sz w:val="18"/>
          <w:szCs w:val="14"/>
        </w:rPr>
        <w:t>&lt;</w:t>
      </w:r>
      <w:r w:rsidRPr="00A60A66">
        <w:rPr>
          <w:i w:val="0"/>
          <w:iCs w:val="0"/>
          <w:sz w:val="18"/>
          <w:szCs w:val="14"/>
        </w:rPr>
        <w:t xml:space="preserve">그림 </w:t>
      </w:r>
      <w:r w:rsidRPr="00A60A66">
        <w:rPr>
          <w:i w:val="0"/>
          <w:iCs w:val="0"/>
          <w:sz w:val="18"/>
          <w:szCs w:val="14"/>
        </w:rPr>
        <w:fldChar w:fldCharType="begin"/>
      </w:r>
      <w:r w:rsidRPr="00A60A66">
        <w:rPr>
          <w:i w:val="0"/>
          <w:iCs w:val="0"/>
          <w:sz w:val="18"/>
          <w:szCs w:val="14"/>
        </w:rPr>
        <w:instrText xml:space="preserve"> SEQ 그림 \* ARABIC </w:instrText>
      </w:r>
      <w:r w:rsidRPr="00A60A66">
        <w:rPr>
          <w:i w:val="0"/>
          <w:iCs w:val="0"/>
          <w:sz w:val="18"/>
          <w:szCs w:val="14"/>
        </w:rPr>
        <w:fldChar w:fldCharType="separate"/>
      </w:r>
      <w:r w:rsidR="00785B9C">
        <w:rPr>
          <w:i w:val="0"/>
          <w:iCs w:val="0"/>
          <w:noProof/>
          <w:sz w:val="18"/>
          <w:szCs w:val="14"/>
        </w:rPr>
        <w:t>3</w:t>
      </w:r>
      <w:r w:rsidRPr="00A60A66">
        <w:rPr>
          <w:i w:val="0"/>
          <w:iCs w:val="0"/>
          <w:sz w:val="18"/>
          <w:szCs w:val="14"/>
        </w:rPr>
        <w:fldChar w:fldCharType="end"/>
      </w:r>
      <w:r>
        <w:rPr>
          <w:i w:val="0"/>
          <w:iCs w:val="0"/>
          <w:sz w:val="18"/>
          <w:szCs w:val="14"/>
        </w:rPr>
        <w:t>&gt;</w:t>
      </w:r>
      <w:r>
        <w:rPr>
          <w:rFonts w:hint="eastAsia"/>
          <w:i w:val="0"/>
          <w:iCs w:val="0"/>
          <w:sz w:val="18"/>
          <w:szCs w:val="14"/>
        </w:rPr>
        <w:t xml:space="preserve"> 연합학습 과정</w:t>
      </w:r>
    </w:p>
    <w:p w14:paraId="5D5EB9F0" w14:textId="3FC475EF" w:rsidR="00180C3A" w:rsidRDefault="004D5C75" w:rsidP="005A78E1">
      <w:pPr>
        <w:ind w:firstLineChars="100" w:firstLine="192"/>
      </w:pPr>
      <w:r>
        <w:rPr>
          <w:rFonts w:hint="eastAsia"/>
        </w:rPr>
        <w:t>연합 학습을 이용하여 얻을 수 있는 이점은 크게 세 가지가 있다.</w:t>
      </w:r>
      <w:r>
        <w:t xml:space="preserve"> </w:t>
      </w:r>
      <w:r w:rsidR="000218AD">
        <w:rPr>
          <w:rFonts w:hint="eastAsia"/>
        </w:rPr>
        <w:t>첫째로</w:t>
      </w:r>
      <w:r w:rsidR="000218AD">
        <w:t xml:space="preserve">, </w:t>
      </w:r>
      <w:r w:rsidR="000218AD">
        <w:rPr>
          <w:rFonts w:hint="eastAsia"/>
        </w:rPr>
        <w:t xml:space="preserve">연합 학습은 사용자의 데이터가 아닌 학습된 모델을 수집하기 때문에 </w:t>
      </w:r>
      <w:r>
        <w:rPr>
          <w:rFonts w:hint="eastAsia"/>
        </w:rPr>
        <w:t xml:space="preserve">사생활 </w:t>
      </w:r>
      <w:r w:rsidR="000218AD">
        <w:rPr>
          <w:rFonts w:hint="eastAsia"/>
        </w:rPr>
        <w:t>침해의 소지가 적다</w:t>
      </w:r>
      <w:r>
        <w:rPr>
          <w:rFonts w:hint="eastAsia"/>
        </w:rPr>
        <w:t>.</w:t>
      </w:r>
      <w:r>
        <w:t xml:space="preserve"> </w:t>
      </w:r>
      <w:r w:rsidR="000218AD">
        <w:rPr>
          <w:rFonts w:hint="eastAsia"/>
        </w:rPr>
        <w:t>두번째로,</w:t>
      </w:r>
      <w:r>
        <w:rPr>
          <w:rFonts w:hint="eastAsia"/>
        </w:rPr>
        <w:t xml:space="preserve"> 중앙 컴퓨팅 파워 부하</w:t>
      </w:r>
      <w:r w:rsidR="000218AD">
        <w:rPr>
          <w:rFonts w:hint="eastAsia"/>
        </w:rPr>
        <w:t>의 비중이 감소한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기존에는 중앙에서 수많은 데이터를 학습해야 했지만,</w:t>
      </w:r>
      <w:r>
        <w:t xml:space="preserve"> </w:t>
      </w:r>
      <w:r>
        <w:rPr>
          <w:rFonts w:hint="eastAsia"/>
        </w:rPr>
        <w:t>이 역할을 사용자 기기에 분할할 수 있</w:t>
      </w:r>
      <w:r w:rsidR="000218AD">
        <w:rPr>
          <w:rFonts w:hint="eastAsia"/>
        </w:rPr>
        <w:t xml:space="preserve">기 때문에 </w:t>
      </w:r>
      <w:proofErr w:type="spellStart"/>
      <w:r w:rsidR="000218AD">
        <w:rPr>
          <w:rFonts w:hint="eastAsia"/>
        </w:rPr>
        <w:t>부하량을</w:t>
      </w:r>
      <w:proofErr w:type="spellEnd"/>
      <w:r w:rsidR="000218AD">
        <w:rPr>
          <w:rFonts w:hint="eastAsia"/>
        </w:rPr>
        <w:t xml:space="preserve"> 감소시킬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마지막</w:t>
      </w:r>
      <w:r w:rsidR="000218AD">
        <w:rPr>
          <w:rFonts w:hint="eastAsia"/>
        </w:rPr>
        <w:t xml:space="preserve">으로 </w:t>
      </w:r>
      <w:r>
        <w:rPr>
          <w:rFonts w:hint="eastAsia"/>
        </w:rPr>
        <w:t>표본 데이터</w:t>
      </w:r>
      <w:r w:rsidR="000218AD">
        <w:rPr>
          <w:rFonts w:hint="eastAsia"/>
        </w:rPr>
        <w:t>의 정확성이 올라가는 이점이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기존에는 데이터를 수집해야 했는데</w:t>
      </w:r>
      <w:r>
        <w:t xml:space="preserve">, </w:t>
      </w:r>
      <w:r>
        <w:rPr>
          <w:rFonts w:hint="eastAsia"/>
        </w:rPr>
        <w:t>반감이 있는 사용자로부터 데이터를 모으지 못하는 문제가 있었다.</w:t>
      </w:r>
      <w:r>
        <w:t xml:space="preserve"> </w:t>
      </w:r>
      <w:r>
        <w:rPr>
          <w:rFonts w:hint="eastAsia"/>
        </w:rPr>
        <w:t>그러나 연합 학습은 데이터가 아닌 학습 모델을 수집</w:t>
      </w:r>
      <w:r w:rsidR="000218AD">
        <w:rPr>
          <w:rFonts w:hint="eastAsia"/>
        </w:rPr>
        <w:t>하</w:t>
      </w:r>
      <w:r>
        <w:rPr>
          <w:rFonts w:hint="eastAsia"/>
        </w:rPr>
        <w:t>므로 기존보다 반감이 적고,</w:t>
      </w:r>
      <w:r>
        <w:t xml:space="preserve"> </w:t>
      </w:r>
      <w:r>
        <w:rPr>
          <w:rFonts w:hint="eastAsia"/>
        </w:rPr>
        <w:t>표본의 편향성도 줄어든다.</w:t>
      </w:r>
    </w:p>
    <w:p w14:paraId="1819C835" w14:textId="77777777" w:rsidR="00A60A66" w:rsidRDefault="00A60A66" w:rsidP="004D636C"/>
    <w:p w14:paraId="075A894F" w14:textId="16D43C71" w:rsidR="0015756A" w:rsidRDefault="00B649C1" w:rsidP="0015756A">
      <w:pPr>
        <w:pStyle w:val="1"/>
      </w:pPr>
      <w:bookmarkStart w:id="3" w:name="_Toc41240987"/>
      <w:r>
        <w:t>1.3</w:t>
      </w:r>
      <w:r w:rsidR="0015756A">
        <w:t xml:space="preserve"> </w:t>
      </w:r>
      <w:r>
        <w:rPr>
          <w:rFonts w:hint="eastAsia"/>
        </w:rPr>
        <w:t>프로젝트 주요 기능 및 특징</w:t>
      </w:r>
      <w:bookmarkEnd w:id="3"/>
    </w:p>
    <w:p w14:paraId="08BD4388" w14:textId="1112CF0B" w:rsidR="0015756A" w:rsidRDefault="0015756A" w:rsidP="005A78E1">
      <w:pPr>
        <w:ind w:firstLineChars="100" w:firstLine="192"/>
      </w:pPr>
      <w:r>
        <w:rPr>
          <w:rFonts w:hint="eastAsia"/>
        </w:rPr>
        <w:t xml:space="preserve">우리는 사용자의 </w:t>
      </w:r>
      <w:r w:rsidR="002435CC" w:rsidRPr="008F60BD">
        <w:rPr>
          <w:rFonts w:hint="eastAsia"/>
          <w:color w:val="000000" w:themeColor="text1"/>
        </w:rPr>
        <w:t>개인</w:t>
      </w:r>
      <w:r w:rsidR="002435CC" w:rsidRPr="008F60BD">
        <w:rPr>
          <w:color w:val="000000" w:themeColor="text1"/>
        </w:rPr>
        <w:t xml:space="preserve"> 프라이버시를 보</w:t>
      </w:r>
      <w:r w:rsidR="005D45AF">
        <w:rPr>
          <w:rFonts w:hint="eastAsia"/>
          <w:color w:val="000000" w:themeColor="text1"/>
        </w:rPr>
        <w:t>호하기 위해 여러 기술들을 적용</w:t>
      </w:r>
      <w:r w:rsidR="002202AB">
        <w:rPr>
          <w:rFonts w:hint="eastAsia"/>
          <w:color w:val="000000" w:themeColor="text1"/>
        </w:rPr>
        <w:t>해서</w:t>
      </w:r>
      <w:r w:rsidR="00622982">
        <w:rPr>
          <w:rFonts w:hint="eastAsia"/>
          <w:color w:val="000000" w:themeColor="text1"/>
        </w:rPr>
        <w:t xml:space="preserve"> </w:t>
      </w:r>
      <w:r w:rsidRPr="0015756A">
        <w:t xml:space="preserve">스마트폰 사용 패턴 </w:t>
      </w:r>
      <w:r w:rsidR="002F25CE">
        <w:rPr>
          <w:rFonts w:hint="eastAsia"/>
        </w:rPr>
        <w:t>수집 및 분석을</w:t>
      </w:r>
      <w:r w:rsidR="002F25CE">
        <w:t xml:space="preserve"> </w:t>
      </w:r>
      <w:r w:rsidR="00B150C1">
        <w:rPr>
          <w:rFonts w:hint="eastAsia"/>
        </w:rPr>
        <w:t>하고,</w:t>
      </w:r>
      <w:r w:rsidR="00B150C1">
        <w:t xml:space="preserve"> </w:t>
      </w:r>
      <w:r w:rsidR="00B150C1">
        <w:rPr>
          <w:rFonts w:hint="eastAsia"/>
        </w:rPr>
        <w:t xml:space="preserve">이를 통해 </w:t>
      </w:r>
      <w:r>
        <w:rPr>
          <w:rFonts w:hint="eastAsia"/>
        </w:rPr>
        <w:t>그들의 스트레스 수준을 예측하고자 한다.</w:t>
      </w:r>
    </w:p>
    <w:p w14:paraId="096AFB36" w14:textId="4129C9D5" w:rsidR="00DF2DC4" w:rsidRDefault="00DF2DC4" w:rsidP="005A78E1">
      <w:pPr>
        <w:ind w:firstLineChars="100" w:firstLine="192"/>
      </w:pPr>
      <w:r>
        <w:rPr>
          <w:rFonts w:hint="eastAsia"/>
        </w:rPr>
        <w:t xml:space="preserve">서비스 이름은 </w:t>
      </w:r>
      <w:r>
        <w:t>‘</w:t>
      </w:r>
      <w:proofErr w:type="spellStart"/>
      <w:r>
        <w:rPr>
          <w:rFonts w:hint="eastAsia"/>
        </w:rPr>
        <w:t>S</w:t>
      </w:r>
      <w:r>
        <w:t>tressy</w:t>
      </w:r>
      <w:proofErr w:type="spellEnd"/>
      <w:r>
        <w:t>’</w:t>
      </w:r>
      <w:r>
        <w:rPr>
          <w:rFonts w:hint="eastAsia"/>
        </w:rPr>
        <w:t>로 한다.</w:t>
      </w:r>
    </w:p>
    <w:p w14:paraId="531391F7" w14:textId="77777777" w:rsidR="00DF2DC4" w:rsidRDefault="00DF2DC4" w:rsidP="00DF2DC4">
      <w:pPr>
        <w:keepNext/>
        <w:ind w:firstLineChars="100" w:firstLine="192"/>
        <w:jc w:val="center"/>
      </w:pPr>
      <w:r>
        <w:rPr>
          <w:rFonts w:hint="eastAsia"/>
          <w:noProof/>
        </w:rPr>
        <w:drawing>
          <wp:inline distT="0" distB="0" distL="0" distR="0" wp14:anchorId="00CEFAC7" wp14:editId="1F775CA4">
            <wp:extent cx="1549400" cy="545196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695" cy="5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096" w14:textId="6FC09476" w:rsidR="00DF2DC4" w:rsidRPr="00DF2DC4" w:rsidRDefault="00DF2DC4" w:rsidP="00DF2DC4">
      <w:pPr>
        <w:pStyle w:val="a6"/>
        <w:jc w:val="center"/>
        <w:rPr>
          <w:i w:val="0"/>
          <w:iCs w:val="0"/>
          <w:noProof/>
        </w:rPr>
      </w:pPr>
      <w:r w:rsidRPr="00DF2DC4">
        <w:rPr>
          <w:rFonts w:hint="eastAsia"/>
          <w:i w:val="0"/>
          <w:iCs w:val="0"/>
        </w:rPr>
        <w:t>&lt;</w:t>
      </w:r>
      <w:r w:rsidRPr="00DF2DC4">
        <w:rPr>
          <w:i w:val="0"/>
          <w:iCs w:val="0"/>
        </w:rPr>
        <w:t xml:space="preserve">그림 </w:t>
      </w:r>
      <w:r>
        <w:rPr>
          <w:i w:val="0"/>
          <w:iCs w:val="0"/>
        </w:rPr>
        <w:t>4</w:t>
      </w:r>
      <w:r w:rsidRPr="00DF2DC4">
        <w:rPr>
          <w:i w:val="0"/>
          <w:iCs w:val="0"/>
        </w:rPr>
        <w:t>&gt;</w:t>
      </w:r>
      <w:r>
        <w:rPr>
          <w:i w:val="0"/>
          <w:iCs w:val="0"/>
        </w:rPr>
        <w:t xml:space="preserve"> ‘</w:t>
      </w:r>
      <w:proofErr w:type="spellStart"/>
      <w:r>
        <w:rPr>
          <w:rFonts w:hint="eastAsia"/>
          <w:i w:val="0"/>
          <w:iCs w:val="0"/>
        </w:rPr>
        <w:t>S</w:t>
      </w:r>
      <w:r>
        <w:rPr>
          <w:i w:val="0"/>
          <w:iCs w:val="0"/>
        </w:rPr>
        <w:t>tressy</w:t>
      </w:r>
      <w:proofErr w:type="spellEnd"/>
      <w:r>
        <w:rPr>
          <w:i w:val="0"/>
          <w:iCs w:val="0"/>
        </w:rPr>
        <w:t xml:space="preserve">’ </w:t>
      </w:r>
      <w:r>
        <w:rPr>
          <w:rFonts w:hint="eastAsia"/>
          <w:i w:val="0"/>
          <w:iCs w:val="0"/>
        </w:rPr>
        <w:t>로고</w:t>
      </w:r>
    </w:p>
    <w:p w14:paraId="60D5AD78" w14:textId="77777777" w:rsidR="00DF2DC4" w:rsidRDefault="00DF2DC4" w:rsidP="00DF2DC4">
      <w:pPr>
        <w:keepNext/>
        <w:ind w:firstLineChars="100" w:firstLine="192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59B8C8" wp14:editId="73F739ED">
            <wp:extent cx="1790700" cy="1790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B496" w14:textId="4447317A" w:rsidR="00DF2DC4" w:rsidRDefault="00DF2DC4" w:rsidP="00DF2DC4">
      <w:pPr>
        <w:pStyle w:val="a6"/>
        <w:jc w:val="center"/>
        <w:rPr>
          <w:i w:val="0"/>
          <w:iCs w:val="0"/>
        </w:rPr>
      </w:pPr>
      <w:r w:rsidRPr="00DF2DC4">
        <w:rPr>
          <w:rFonts w:hint="eastAsia"/>
          <w:i w:val="0"/>
          <w:iCs w:val="0"/>
        </w:rPr>
        <w:t>&lt;</w:t>
      </w:r>
      <w:r w:rsidRPr="00DF2DC4">
        <w:rPr>
          <w:i w:val="0"/>
          <w:iCs w:val="0"/>
        </w:rPr>
        <w:t>그림 5&gt;</w:t>
      </w:r>
      <w:r>
        <w:rPr>
          <w:i w:val="0"/>
          <w:iCs w:val="0"/>
        </w:rPr>
        <w:t xml:space="preserve"> ‘</w:t>
      </w:r>
      <w:proofErr w:type="spellStart"/>
      <w:r>
        <w:rPr>
          <w:i w:val="0"/>
          <w:iCs w:val="0"/>
        </w:rPr>
        <w:t>Stressy</w:t>
      </w:r>
      <w:proofErr w:type="spellEnd"/>
      <w:r>
        <w:rPr>
          <w:i w:val="0"/>
          <w:iCs w:val="0"/>
        </w:rPr>
        <w:t xml:space="preserve">’ </w:t>
      </w:r>
      <w:r>
        <w:rPr>
          <w:rFonts w:hint="eastAsia"/>
          <w:i w:val="0"/>
          <w:iCs w:val="0"/>
        </w:rPr>
        <w:t>앱 로고</w:t>
      </w:r>
    </w:p>
    <w:p w14:paraId="7A41F30D" w14:textId="11B08346" w:rsidR="00DF2DC4" w:rsidRPr="00DF2DC4" w:rsidRDefault="00DF2DC4" w:rsidP="00DF2DC4">
      <w:r>
        <w:rPr>
          <w:rFonts w:hint="eastAsia"/>
        </w:rPr>
        <w:t>프로젝트 주요 기능은 다음과 같다.</w:t>
      </w:r>
    </w:p>
    <w:p w14:paraId="7AFF1AD1" w14:textId="1D5F071F" w:rsidR="002C33EA" w:rsidRDefault="00E52B16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연합</w:t>
      </w:r>
      <w:r w:rsidR="0077345A">
        <w:rPr>
          <w:rFonts w:hint="eastAsia"/>
        </w:rPr>
        <w:t xml:space="preserve"> </w:t>
      </w:r>
      <w:r>
        <w:rPr>
          <w:rFonts w:hint="eastAsia"/>
        </w:rPr>
        <w:t>학습</w:t>
      </w:r>
      <w:r w:rsidR="0077345A">
        <w:rPr>
          <w:rFonts w:hint="eastAsia"/>
        </w:rPr>
        <w:t>을</w:t>
      </w:r>
      <w:r>
        <w:rPr>
          <w:rFonts w:hint="eastAsia"/>
        </w:rPr>
        <w:t xml:space="preserve"> 통한 </w:t>
      </w:r>
      <w:r w:rsidR="00F11CFD">
        <w:rPr>
          <w:rFonts w:hint="eastAsia"/>
        </w:rPr>
        <w:t xml:space="preserve">신경망 </w:t>
      </w:r>
      <w:r>
        <w:rPr>
          <w:rFonts w:hint="eastAsia"/>
        </w:rPr>
        <w:t>구축</w:t>
      </w:r>
    </w:p>
    <w:p w14:paraId="7335D2DB" w14:textId="51FFB245" w:rsidR="00E418EA" w:rsidRDefault="009A5859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신경망 모델을 각 사용자의 디바이스로 전송한 후 수집된 데이터로 모델을 갱신한다.</w:t>
      </w:r>
      <w:r w:rsidR="00684560">
        <w:t xml:space="preserve"> </w:t>
      </w:r>
      <w:r w:rsidR="00684560">
        <w:rPr>
          <w:rFonts w:hint="eastAsia"/>
        </w:rPr>
        <w:t>이를 통하여 사용자의 개인 프라이버시를 보호하고,</w:t>
      </w:r>
      <w:r w:rsidR="00684560">
        <w:t xml:space="preserve"> </w:t>
      </w:r>
      <w:r w:rsidR="00684560">
        <w:rPr>
          <w:rFonts w:hint="eastAsia"/>
        </w:rPr>
        <w:t>중앙 서버의 부담을 줄인다.</w:t>
      </w:r>
    </w:p>
    <w:p w14:paraId="282F1556" w14:textId="726CB8C5" w:rsidR="00BC7843" w:rsidRPr="00BC7843" w:rsidRDefault="00BC7843" w:rsidP="00BC7843">
      <w:pPr>
        <w:numPr>
          <w:ilvl w:val="0"/>
          <w:numId w:val="30"/>
        </w:numPr>
      </w:pPr>
      <w:r w:rsidRPr="00BC7843">
        <w:t>동</w:t>
      </w:r>
      <w:r w:rsidRPr="00BC7843">
        <w:rPr>
          <w:rFonts w:hint="eastAsia"/>
        </w:rPr>
        <w:t xml:space="preserve">형암호 </w:t>
      </w:r>
      <w:r w:rsidRPr="00BC7843">
        <w:t>기법</w:t>
      </w:r>
      <w:r w:rsidR="0097737E">
        <w:rPr>
          <w:rFonts w:hint="eastAsia"/>
        </w:rPr>
        <w:t>을</w:t>
      </w:r>
      <w:r w:rsidRPr="00BC7843">
        <w:rPr>
          <w:rFonts w:hint="eastAsia"/>
        </w:rPr>
        <w:t xml:space="preserve"> </w:t>
      </w:r>
      <w:r w:rsidRPr="00BC7843">
        <w:t>사용한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</w:t>
      </w:r>
      <w:r w:rsidRPr="00BC7843">
        <w:t>수집</w:t>
      </w:r>
    </w:p>
    <w:p w14:paraId="2174A193" w14:textId="2189997D" w:rsidR="00BC7843" w:rsidRDefault="00BC7843" w:rsidP="00BC7843">
      <w:pPr>
        <w:numPr>
          <w:ilvl w:val="1"/>
          <w:numId w:val="31"/>
        </w:numPr>
      </w:pPr>
      <w:r w:rsidRPr="00BC7843">
        <w:rPr>
          <w:rFonts w:hint="eastAsia"/>
        </w:rPr>
        <w:t xml:space="preserve">사용자의 </w:t>
      </w:r>
      <w:r w:rsidRPr="00BC7843">
        <w:t>스마트폰</w:t>
      </w:r>
      <w:r w:rsidRPr="00BC7843">
        <w:rPr>
          <w:rFonts w:hint="eastAsia"/>
        </w:rPr>
        <w:t xml:space="preserve"> </w:t>
      </w:r>
      <w:r w:rsidRPr="00BC7843">
        <w:t>사용기록은</w:t>
      </w:r>
      <w:r w:rsidRPr="00BC7843">
        <w:rPr>
          <w:rFonts w:hint="eastAsia"/>
        </w:rPr>
        <w:t xml:space="preserve"> </w:t>
      </w:r>
      <w:r w:rsidRPr="00BC7843">
        <w:t>그들</w:t>
      </w:r>
      <w:r>
        <w:rPr>
          <w:rFonts w:hint="eastAsia"/>
        </w:rPr>
        <w:t>의</w:t>
      </w:r>
      <w:r w:rsidRPr="00BC7843">
        <w:rPr>
          <w:rFonts w:hint="eastAsia"/>
        </w:rPr>
        <w:t xml:space="preserve"> </w:t>
      </w:r>
      <w:r w:rsidRPr="00BC7843">
        <w:t>민감한</w:t>
      </w:r>
      <w:r w:rsidRPr="00BC7843">
        <w:rPr>
          <w:rFonts w:hint="eastAsia"/>
        </w:rPr>
        <w:t xml:space="preserve"> </w:t>
      </w:r>
      <w:r w:rsidRPr="00BC7843">
        <w:t>개인정보이므로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수집 </w:t>
      </w:r>
      <w:r w:rsidRPr="00BC7843">
        <w:t>시</w:t>
      </w:r>
      <w:r w:rsidRPr="00BC7843">
        <w:rPr>
          <w:rFonts w:hint="eastAsia"/>
        </w:rPr>
        <w:t xml:space="preserve"> </w:t>
      </w:r>
      <w:r w:rsidRPr="00BC7843">
        <w:t>암</w:t>
      </w:r>
      <w:r w:rsidRPr="00BC7843">
        <w:rPr>
          <w:rFonts w:hint="eastAsia"/>
        </w:rPr>
        <w:t xml:space="preserve">호화를 </w:t>
      </w:r>
      <w:r w:rsidRPr="00BC7843">
        <w:t>통해</w:t>
      </w:r>
      <w:r w:rsidRPr="00BC7843">
        <w:rPr>
          <w:rFonts w:hint="eastAsia"/>
        </w:rPr>
        <w:t xml:space="preserve"> </w:t>
      </w:r>
      <w:r>
        <w:rPr>
          <w:rFonts w:hint="eastAsia"/>
        </w:rPr>
        <w:t>p</w:t>
      </w:r>
      <w:r>
        <w:t>rivacy</w:t>
      </w:r>
      <w:r>
        <w:rPr>
          <w:rFonts w:hint="eastAsia"/>
        </w:rPr>
        <w:t xml:space="preserve">를 보존할 수 있어야 </w:t>
      </w:r>
      <w:r w:rsidRPr="00BC7843">
        <w:t>한다</w:t>
      </w:r>
      <w:r w:rsidRPr="00BC7843">
        <w:rPr>
          <w:rFonts w:hint="eastAsia"/>
        </w:rPr>
        <w:t>.</w:t>
      </w:r>
      <w:r w:rsidR="00FC23D3">
        <w:t xml:space="preserve"> </w:t>
      </w:r>
      <w:r w:rsidR="009657C3">
        <w:rPr>
          <w:rFonts w:hint="eastAsia"/>
        </w:rPr>
        <w:t>이를 해결하기 위하여</w:t>
      </w:r>
      <w:r w:rsidR="009657C3">
        <w:t xml:space="preserve"> </w:t>
      </w:r>
      <w:r w:rsidR="009657C3">
        <w:rPr>
          <w:rFonts w:hint="eastAsia"/>
        </w:rPr>
        <w:t>완전 동형 암호 기법을 이용할 것이다.</w:t>
      </w:r>
    </w:p>
    <w:p w14:paraId="769075C0" w14:textId="60216513" w:rsidR="00E52B16" w:rsidRDefault="002C33EA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스마트폰 사용 패턴으로 스트레스 수준 예측</w:t>
      </w:r>
    </w:p>
    <w:p w14:paraId="10DE554D" w14:textId="63D0A9E3" w:rsidR="00E418EA" w:rsidRDefault="00BC7843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모델을 기반으로 사용자의 스마트폰 사용 패턴을 수집해 스트레스 수준을 예측</w:t>
      </w:r>
      <w:r w:rsidR="00E418EA">
        <w:rPr>
          <w:rFonts w:hint="eastAsia"/>
        </w:rPr>
        <w:t>한다.</w:t>
      </w:r>
    </w:p>
    <w:p w14:paraId="12A67904" w14:textId="287D7F85" w:rsidR="00E418EA" w:rsidRDefault="00E418EA" w:rsidP="00E418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사용자에게 스트레스 수준</w:t>
      </w:r>
      <w:r>
        <w:t xml:space="preserve"> </w:t>
      </w:r>
      <w:r>
        <w:rPr>
          <w:rFonts w:hint="eastAsia"/>
        </w:rPr>
        <w:t>알림</w:t>
      </w:r>
    </w:p>
    <w:p w14:paraId="7191E1A3" w14:textId="4B5D7C05" w:rsidR="00DF2DC4" w:rsidRDefault="00A73A45" w:rsidP="00A73A45">
      <w:pPr>
        <w:pStyle w:val="afa"/>
        <w:numPr>
          <w:ilvl w:val="1"/>
          <w:numId w:val="30"/>
        </w:numPr>
        <w:ind w:leftChars="0"/>
        <w:rPr>
          <w:color w:val="000000" w:themeColor="text1"/>
        </w:rPr>
      </w:pPr>
      <w:r w:rsidRPr="002C26A0">
        <w:rPr>
          <w:rFonts w:hint="eastAsia"/>
          <w:color w:val="000000" w:themeColor="text1"/>
        </w:rPr>
        <w:t>매일 사용자에게 스트레스 예측 수준에 대한 알림을 보내 사용자</w:t>
      </w:r>
      <w:r w:rsidR="007818C4">
        <w:rPr>
          <w:rFonts w:hint="eastAsia"/>
          <w:color w:val="000000" w:themeColor="text1"/>
        </w:rPr>
        <w:t xml:space="preserve">가 자신의 스트레스 지수를 </w:t>
      </w:r>
      <w:r w:rsidR="002961EF">
        <w:rPr>
          <w:rFonts w:hint="eastAsia"/>
          <w:color w:val="000000" w:themeColor="text1"/>
        </w:rPr>
        <w:t>인지</w:t>
      </w:r>
      <w:r w:rsidR="007818C4">
        <w:rPr>
          <w:rFonts w:hint="eastAsia"/>
          <w:color w:val="000000" w:themeColor="text1"/>
        </w:rPr>
        <w:t>할 수 있게 한다</w:t>
      </w:r>
      <w:r w:rsidR="00D5229C">
        <w:rPr>
          <w:color w:val="000000" w:themeColor="text1"/>
        </w:rPr>
        <w:t>.</w:t>
      </w:r>
    </w:p>
    <w:p w14:paraId="5717E949" w14:textId="59186A2B" w:rsidR="00A73A45" w:rsidRDefault="00DF2DC4" w:rsidP="00DF2DC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4906828" w14:textId="7D039967" w:rsidR="00BC7843" w:rsidRPr="00BC7843" w:rsidRDefault="00CC186A" w:rsidP="00BE7CA8">
      <w:pPr>
        <w:pStyle w:val="1"/>
      </w:pPr>
      <w:bookmarkStart w:id="4" w:name="_Toc41240988"/>
      <w:r>
        <w:lastRenderedPageBreak/>
        <w:t>1.</w:t>
      </w:r>
      <w:r w:rsidR="00A72049">
        <w:t>4</w:t>
      </w:r>
      <w:r w:rsidR="00E52B16">
        <w:t xml:space="preserve"> </w:t>
      </w:r>
      <w:r>
        <w:rPr>
          <w:rFonts w:hint="eastAsia"/>
        </w:rPr>
        <w:t>조원 구성 및 역할 분담</w:t>
      </w:r>
      <w:bookmarkEnd w:id="4"/>
    </w:p>
    <w:tbl>
      <w:tblPr>
        <w:tblStyle w:val="afb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66"/>
        <w:gridCol w:w="2958"/>
        <w:gridCol w:w="3493"/>
      </w:tblGrid>
      <w:tr w:rsidR="00404289" w14:paraId="26E8FA61" w14:textId="77777777" w:rsidTr="005A57EB">
        <w:tc>
          <w:tcPr>
            <w:tcW w:w="1423" w:type="pct"/>
            <w:shd w:val="clear" w:color="auto" w:fill="808080" w:themeFill="background1" w:themeFillShade="80"/>
            <w:vAlign w:val="center"/>
          </w:tcPr>
          <w:p w14:paraId="0A9C0C22" w14:textId="422705FF" w:rsidR="00404289" w:rsidRPr="00404289" w:rsidRDefault="00404289" w:rsidP="00404289">
            <w:pPr>
              <w:jc w:val="center"/>
              <w:rPr>
                <w:noProof/>
                <w:color w:val="FFFFFF" w:themeColor="background1"/>
              </w:rPr>
            </w:pPr>
            <w:r w:rsidRPr="00404289">
              <w:rPr>
                <w:rFonts w:hint="eastAsia"/>
                <w:noProof/>
                <w:color w:val="FFFFFF" w:themeColor="background1"/>
              </w:rPr>
              <w:t>팀원</w:t>
            </w:r>
          </w:p>
        </w:tc>
        <w:tc>
          <w:tcPr>
            <w:tcW w:w="1640" w:type="pct"/>
            <w:shd w:val="clear" w:color="auto" w:fill="808080" w:themeFill="background1" w:themeFillShade="80"/>
            <w:vAlign w:val="center"/>
          </w:tcPr>
          <w:p w14:paraId="1F8A2EA6" w14:textId="516E2896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소속/학번</w:t>
            </w:r>
          </w:p>
        </w:tc>
        <w:tc>
          <w:tcPr>
            <w:tcW w:w="1937" w:type="pct"/>
            <w:shd w:val="clear" w:color="auto" w:fill="808080" w:themeFill="background1" w:themeFillShade="80"/>
            <w:vAlign w:val="center"/>
          </w:tcPr>
          <w:p w14:paraId="132C55EC" w14:textId="7DF5BEBF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역할</w:t>
            </w:r>
          </w:p>
        </w:tc>
      </w:tr>
      <w:tr w:rsidR="00BE7CA8" w14:paraId="726FD7B7" w14:textId="77777777" w:rsidTr="005A57EB">
        <w:tc>
          <w:tcPr>
            <w:tcW w:w="1423" w:type="pct"/>
          </w:tcPr>
          <w:p w14:paraId="67FC0661" w14:textId="6F2CB2FA" w:rsidR="00404289" w:rsidRDefault="00404289" w:rsidP="00E52B16">
            <w:r>
              <w:rPr>
                <w:noProof/>
              </w:rPr>
              <w:drawing>
                <wp:inline distT="0" distB="0" distL="0" distR="0" wp14:anchorId="1575D82F" wp14:editId="2C426B32">
                  <wp:extent cx="1492250" cy="198750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45" cy="20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2D8107C3" w14:textId="7CA287D9" w:rsidR="00404289" w:rsidRDefault="00404289" w:rsidP="00404289">
            <w:pPr>
              <w:jc w:val="both"/>
            </w:pPr>
            <w:r>
              <w:rPr>
                <w:rFonts w:hint="eastAsia"/>
              </w:rPr>
              <w:t>이름:</w:t>
            </w:r>
            <w:r>
              <w:t xml:space="preserve"> </w:t>
            </w:r>
            <w:r>
              <w:rPr>
                <w:rFonts w:hint="eastAsia"/>
              </w:rPr>
              <w:t>천세진</w:t>
            </w:r>
            <w:r w:rsidR="00BE7CA8">
              <w:rPr>
                <w:rFonts w:hint="eastAsia"/>
              </w:rPr>
              <w:t xml:space="preserve"> </w:t>
            </w:r>
            <w:r w:rsidR="00BE7CA8">
              <w:t>(</w:t>
            </w:r>
            <w:r w:rsidR="00BE7CA8">
              <w:rPr>
                <w:rFonts w:hint="eastAsia"/>
              </w:rPr>
              <w:t>팀장)</w:t>
            </w:r>
          </w:p>
          <w:p w14:paraId="004647CC" w14:textId="77777777" w:rsidR="009B5C97" w:rsidRPr="009B5C97" w:rsidRDefault="009B5C97" w:rsidP="009B5C97">
            <w:pPr>
              <w:jc w:val="both"/>
            </w:pPr>
            <w:r w:rsidRPr="009B5C97">
              <w:rPr>
                <w:rFonts w:hint="eastAsia"/>
              </w:rPr>
              <w:t>소속: 공과대학 컴퓨터공학부</w:t>
            </w:r>
          </w:p>
          <w:p w14:paraId="4A8DB33F" w14:textId="05552CCE" w:rsidR="00404289" w:rsidRDefault="00404289" w:rsidP="00404289">
            <w:pPr>
              <w:jc w:val="both"/>
            </w:pPr>
            <w:r>
              <w:rPr>
                <w:rFonts w:hint="eastAsia"/>
              </w:rPr>
              <w:t>학번:</w:t>
            </w:r>
            <w:r>
              <w:t xml:space="preserve"> 201711356</w:t>
            </w:r>
          </w:p>
        </w:tc>
        <w:tc>
          <w:tcPr>
            <w:tcW w:w="1937" w:type="pct"/>
            <w:vAlign w:val="center"/>
          </w:tcPr>
          <w:p w14:paraId="03670B4E" w14:textId="1B6B4D71" w:rsidR="00404289" w:rsidRDefault="00404289" w:rsidP="00404289">
            <w:pPr>
              <w:jc w:val="both"/>
            </w:pPr>
            <w:r>
              <w:t xml:space="preserve">- </w:t>
            </w:r>
            <w:r w:rsidR="00124115">
              <w:rPr>
                <w:rFonts w:hint="eastAsia"/>
              </w:rPr>
              <w:t>중앙 서버 설계 및 구현</w:t>
            </w:r>
          </w:p>
          <w:p w14:paraId="065050C6" w14:textId="51DAB38D" w:rsid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BC7843">
              <w:t>암호화 시스템 설계 및 구축</w:t>
            </w:r>
          </w:p>
          <w:p w14:paraId="392242F7" w14:textId="47C685A9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신경망 설계 및 구현</w:t>
            </w:r>
          </w:p>
        </w:tc>
      </w:tr>
      <w:tr w:rsidR="00BE7CA8" w14:paraId="05E0B9A3" w14:textId="77777777" w:rsidTr="005A57EB">
        <w:tc>
          <w:tcPr>
            <w:tcW w:w="1423" w:type="pct"/>
          </w:tcPr>
          <w:p w14:paraId="47B38D74" w14:textId="51058261" w:rsidR="00404289" w:rsidRDefault="00404289" w:rsidP="00E52B16">
            <w:r>
              <w:rPr>
                <w:noProof/>
              </w:rPr>
              <w:drawing>
                <wp:inline distT="0" distB="0" distL="0" distR="0" wp14:anchorId="5B67968F" wp14:editId="1172B7E5">
                  <wp:extent cx="1490401" cy="198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01" cy="19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4070E285" w14:textId="7F59111D" w:rsidR="00404289" w:rsidRPr="00404289" w:rsidRDefault="00404289" w:rsidP="00404289">
            <w:pPr>
              <w:jc w:val="both"/>
            </w:pPr>
            <w:r w:rsidRPr="00404289">
              <w:t>이름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proofErr w:type="spellStart"/>
            <w:r>
              <w:rPr>
                <w:rFonts w:hint="eastAsia"/>
              </w:rPr>
              <w:t>김지효</w:t>
            </w:r>
            <w:proofErr w:type="spellEnd"/>
          </w:p>
          <w:p w14:paraId="45AECFF3" w14:textId="09EEDF76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소속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 w:rsidR="009B5C97">
              <w:rPr>
                <w:rFonts w:hint="eastAsia"/>
              </w:rPr>
              <w:t xml:space="preserve">경영대학 </w:t>
            </w:r>
            <w:r>
              <w:rPr>
                <w:rFonts w:hint="eastAsia"/>
              </w:rPr>
              <w:t>기술경영학과</w:t>
            </w:r>
          </w:p>
          <w:p w14:paraId="4E466C4A" w14:textId="2FA4980E" w:rsidR="00404289" w:rsidRDefault="00404289" w:rsidP="00404289">
            <w:pPr>
              <w:jc w:val="both"/>
            </w:pPr>
            <w:r w:rsidRPr="00404289">
              <w:t>학번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201</w:t>
            </w:r>
            <w:r>
              <w:t>612066</w:t>
            </w:r>
          </w:p>
        </w:tc>
        <w:tc>
          <w:tcPr>
            <w:tcW w:w="1937" w:type="pct"/>
            <w:vAlign w:val="center"/>
          </w:tcPr>
          <w:p w14:paraId="7DFEF256" w14:textId="709CD47B" w:rsidR="00404289" w:rsidRDefault="00404289" w:rsidP="00404289">
            <w:pPr>
              <w:jc w:val="both"/>
            </w:pPr>
            <w:r>
              <w:t xml:space="preserve">- </w:t>
            </w:r>
            <w:r w:rsidRPr="00404289">
              <w:t>Android 앱 설계 및 구현</w:t>
            </w:r>
          </w:p>
          <w:p w14:paraId="24C9549C" w14:textId="39A39850" w:rsidR="00404289" w:rsidRPr="00404289" w:rsidRDefault="00404289" w:rsidP="00404289">
            <w:pPr>
              <w:jc w:val="both"/>
            </w:pPr>
            <w:r>
              <w:t xml:space="preserve">- </w:t>
            </w:r>
            <w:r w:rsidRPr="00404289">
              <w:t>DB 설계 및 구축</w:t>
            </w:r>
          </w:p>
          <w:p w14:paraId="7EB521DB" w14:textId="637C1EAC" w:rsidR="00404289" w:rsidRPr="00404289" w:rsidRDefault="00BE7CA8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04289" w:rsidRPr="00404289">
              <w:t>신경망 설계 및 구현</w:t>
            </w:r>
          </w:p>
        </w:tc>
      </w:tr>
    </w:tbl>
    <w:p w14:paraId="7EE5B1D8" w14:textId="357B67B2" w:rsidR="00E52B16" w:rsidRPr="00BC7843" w:rsidRDefault="00E52B16" w:rsidP="00E52B16"/>
    <w:p w14:paraId="5BB1571C" w14:textId="6A109740" w:rsidR="00E52B16" w:rsidRPr="00E52B16" w:rsidRDefault="005252BE" w:rsidP="00E52B16">
      <w:pPr>
        <w:pStyle w:val="1"/>
      </w:pPr>
      <w:bookmarkStart w:id="5" w:name="_Toc41240989"/>
      <w:r>
        <w:t>1.5</w:t>
      </w:r>
      <w:r w:rsidR="00E52B16" w:rsidRPr="00E52B16">
        <w:t xml:space="preserve"> 일정</w:t>
      </w:r>
      <w:bookmarkEnd w:id="5"/>
    </w:p>
    <w:p w14:paraId="2B4EF1BA" w14:textId="5912D2AA" w:rsidR="00BC7843" w:rsidRDefault="00BC7843" w:rsidP="00E52B16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프로젝트 추진 일정 </w:t>
      </w:r>
      <w:r>
        <w:rPr>
          <w:noProof/>
        </w:rPr>
        <w:t>(2020.03~ 2020.11)</w:t>
      </w:r>
    </w:p>
    <w:p w14:paraId="514D3869" w14:textId="2521DF1E" w:rsidR="00E52B16" w:rsidRDefault="00BC7843" w:rsidP="00E52B16">
      <w:r>
        <w:rPr>
          <w:noProof/>
        </w:rPr>
        <w:lastRenderedPageBreak/>
        <w:drawing>
          <wp:inline distT="0" distB="0" distL="0" distR="0" wp14:anchorId="26087ADA" wp14:editId="12FFB35A">
            <wp:extent cx="5956666" cy="41275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082" cy="41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F863" w14:textId="18ADC85E" w:rsidR="005A78E1" w:rsidRDefault="005A78E1"/>
    <w:p w14:paraId="521ED021" w14:textId="4FDADB62" w:rsidR="00E52B16" w:rsidRDefault="00914B7E" w:rsidP="00E52B16">
      <w:pPr>
        <w:pStyle w:val="a3"/>
      </w:pPr>
      <w:bookmarkStart w:id="6" w:name="_Toc41240990"/>
      <w:r>
        <w:t>2</w:t>
      </w:r>
      <w:r w:rsidR="00E52B16">
        <w:t xml:space="preserve"> </w:t>
      </w:r>
      <w:r w:rsidR="00997FB7">
        <w:rPr>
          <w:rFonts w:hint="eastAsia"/>
        </w:rPr>
        <w:t>기능적 요구사항</w:t>
      </w:r>
      <w:bookmarkEnd w:id="6"/>
    </w:p>
    <w:p w14:paraId="071D5124" w14:textId="3111E5AE" w:rsidR="00937ADB" w:rsidRPr="00E86B52" w:rsidRDefault="008410E8" w:rsidP="00E86B52">
      <w:pPr>
        <w:pStyle w:val="1"/>
      </w:pPr>
      <w:bookmarkStart w:id="7" w:name="_Toc41240991"/>
      <w:r>
        <w:t>2.1</w:t>
      </w:r>
      <w:r w:rsidRPr="00E52B16">
        <w:t xml:space="preserve"> </w:t>
      </w:r>
      <w:r w:rsidR="005A57EB" w:rsidRPr="005A57EB">
        <w:rPr>
          <w:smallCaps w:val="0"/>
        </w:rPr>
        <w:t>Top Level Use Case Diagram</w:t>
      </w:r>
      <w:bookmarkEnd w:id="7"/>
    </w:p>
    <w:p w14:paraId="3B7036C9" w14:textId="579071B4" w:rsidR="00E86B52" w:rsidRDefault="00CD7B68" w:rsidP="00937ADB">
      <w:pPr>
        <w:spacing w:line="240" w:lineRule="auto"/>
      </w:pPr>
      <w:r>
        <w:t xml:space="preserve">1. </w:t>
      </w:r>
      <w:r w:rsidR="00ED2742">
        <w:rPr>
          <w:rFonts w:hint="eastAsia"/>
        </w:rPr>
        <w:t>신경망 모델 구축</w:t>
      </w:r>
      <w:r w:rsidR="00945A5B">
        <w:rPr>
          <w:rFonts w:hint="eastAsia"/>
        </w:rPr>
        <w:t xml:space="preserve"> 단계</w:t>
      </w:r>
    </w:p>
    <w:p w14:paraId="28068841" w14:textId="38C899B6" w:rsidR="00CD7B68" w:rsidRDefault="00945A5B" w:rsidP="00937A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2BDBD81" wp14:editId="5E89E832">
            <wp:extent cx="4870450" cy="2514808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468" cy="25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D08D" w14:textId="77777777" w:rsidR="00337FB1" w:rsidRDefault="002348C6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스트레스 설문 조사</w:t>
      </w:r>
    </w:p>
    <w:p w14:paraId="55484114" w14:textId="1975811F" w:rsidR="002348C6" w:rsidRDefault="00945A5B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설문조사를 통해 사용자의</w:t>
      </w:r>
      <w:r w:rsidR="002348C6">
        <w:rPr>
          <w:rFonts w:hint="eastAsia"/>
        </w:rPr>
        <w:t xml:space="preserve"> 스트레스 </w:t>
      </w:r>
      <w:r>
        <w:rPr>
          <w:rFonts w:hint="eastAsia"/>
        </w:rPr>
        <w:t>척도</w:t>
      </w:r>
      <w:r w:rsidR="002348C6">
        <w:rPr>
          <w:rFonts w:hint="eastAsia"/>
        </w:rPr>
        <w:t>를 파악할 수 있는 기능이다.</w:t>
      </w:r>
      <w:r w:rsidR="002348C6">
        <w:t xml:space="preserve"> </w:t>
      </w:r>
      <w:r w:rsidR="002348C6">
        <w:rPr>
          <w:rFonts w:hint="eastAsia"/>
        </w:rPr>
        <w:t>이 과정</w:t>
      </w:r>
      <w:r>
        <w:rPr>
          <w:rFonts w:hint="eastAsia"/>
        </w:rPr>
        <w:t>으로</w:t>
      </w:r>
      <w:r w:rsidR="002348C6">
        <w:rPr>
          <w:rFonts w:hint="eastAsia"/>
        </w:rPr>
        <w:t xml:space="preserve"> </w:t>
      </w:r>
      <w:r>
        <w:rPr>
          <w:rFonts w:hint="eastAsia"/>
        </w:rPr>
        <w:t>사용자</w:t>
      </w:r>
      <w:r w:rsidR="002348C6">
        <w:rPr>
          <w:rFonts w:hint="eastAsia"/>
        </w:rPr>
        <w:t>의 스트레스 지수에 대한 데이터 수집이 이루어진다.</w:t>
      </w:r>
    </w:p>
    <w:p w14:paraId="7252AD46" w14:textId="35E81D36" w:rsidR="005319CB" w:rsidRDefault="005319CB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스마트폰 사용기록 수집</w:t>
      </w:r>
    </w:p>
    <w:p w14:paraId="24B5816D" w14:textId="73155AAD" w:rsidR="00337FB1" w:rsidRDefault="00337FB1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사용자의 스마트폰 사용 기록을 수집하는 기능이다.</w:t>
      </w:r>
      <w:r>
        <w:t xml:space="preserve"> </w:t>
      </w:r>
      <w:r w:rsidR="00ED2742">
        <w:rPr>
          <w:rFonts w:hint="eastAsia"/>
        </w:rPr>
        <w:t xml:space="preserve">앱 사용 기록 등 </w:t>
      </w:r>
      <w:r w:rsidR="00945A5B">
        <w:rPr>
          <w:rFonts w:hint="eastAsia"/>
        </w:rPr>
        <w:t xml:space="preserve">사용자의 </w:t>
      </w:r>
      <w:r w:rsidR="00ED2742">
        <w:rPr>
          <w:rFonts w:hint="eastAsia"/>
        </w:rPr>
        <w:t>스마트폰</w:t>
      </w:r>
      <w:r w:rsidR="00945A5B">
        <w:rPr>
          <w:rFonts w:hint="eastAsia"/>
        </w:rPr>
        <w:t xml:space="preserve"> 사용 패턴 분석에 필요한 데이터</w:t>
      </w:r>
      <w:r w:rsidR="00ED2742">
        <w:rPr>
          <w:rFonts w:hint="eastAsia"/>
        </w:rPr>
        <w:t>를 수</w:t>
      </w:r>
      <w:r>
        <w:rPr>
          <w:rFonts w:hint="eastAsia"/>
        </w:rPr>
        <w:t>집한다.</w:t>
      </w:r>
    </w:p>
    <w:p w14:paraId="3F97997D" w14:textId="24522EED" w:rsidR="00337FB1" w:rsidRDefault="006D1559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데이터 학습</w:t>
      </w:r>
    </w:p>
    <w:p w14:paraId="7FDEF6DC" w14:textId="68134877" w:rsidR="006D1559" w:rsidRDefault="00AA0FB2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 xml:space="preserve">연합 학습을 </w:t>
      </w:r>
      <w:r w:rsidR="00945A5B">
        <w:rPr>
          <w:rFonts w:hint="eastAsia"/>
        </w:rPr>
        <w:t>통해 수집한 데이터를 학습시킨다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사용자의 기기에서 </w:t>
      </w:r>
      <w:r w:rsidR="00945A5B">
        <w:rPr>
          <w:rFonts w:hint="eastAsia"/>
        </w:rPr>
        <w:t xml:space="preserve">데이터 처리 및 모델링이 </w:t>
      </w:r>
      <w:r>
        <w:rPr>
          <w:rFonts w:hint="eastAsia"/>
        </w:rPr>
        <w:t>이루어</w:t>
      </w:r>
      <w:r w:rsidR="00945A5B">
        <w:rPr>
          <w:rFonts w:hint="eastAsia"/>
        </w:rPr>
        <w:t>진다.</w:t>
      </w:r>
      <w:r>
        <w:t xml:space="preserve"> </w:t>
      </w:r>
    </w:p>
    <w:p w14:paraId="6F95854F" w14:textId="3D46493D" w:rsidR="00AA0FB2" w:rsidRDefault="00A60A66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신경망 모델 갱신</w:t>
      </w:r>
    </w:p>
    <w:p w14:paraId="4C275A7B" w14:textId="02C7B82E" w:rsidR="00AA0FB2" w:rsidRDefault="00945A5B" w:rsidP="00A60A66">
      <w:pPr>
        <w:pStyle w:val="afa"/>
        <w:numPr>
          <w:ilvl w:val="1"/>
          <w:numId w:val="30"/>
        </w:numPr>
        <w:ind w:leftChars="0"/>
      </w:pPr>
      <w:bookmarkStart w:id="8" w:name="_Hlk38896934"/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기기에서 갱신된 </w:t>
      </w:r>
      <w:r w:rsidRPr="00945A5B">
        <w:t xml:space="preserve">weight </w:t>
      </w:r>
      <w:r w:rsidRPr="00945A5B">
        <w:rPr>
          <w:rFonts w:hint="eastAsia"/>
        </w:rPr>
        <w:t xml:space="preserve">값을 중앙 </w:t>
      </w:r>
      <w:r w:rsidRPr="00945A5B">
        <w:t>서버로</w:t>
      </w:r>
      <w:r w:rsidRPr="00945A5B">
        <w:rPr>
          <w:rFonts w:hint="eastAsia"/>
        </w:rPr>
        <w:t xml:space="preserve"> </w:t>
      </w:r>
      <w:r w:rsidRPr="00945A5B">
        <w:t>모아</w:t>
      </w:r>
      <w:r w:rsidRPr="00945A5B">
        <w:rPr>
          <w:rFonts w:hint="eastAsia"/>
        </w:rPr>
        <w:t xml:space="preserve"> </w:t>
      </w:r>
      <w:r w:rsidRPr="00945A5B">
        <w:t>신경망</w:t>
      </w:r>
      <w:r w:rsidRPr="00945A5B">
        <w:rPr>
          <w:rFonts w:hint="eastAsia"/>
        </w:rPr>
        <w:t xml:space="preserve"> 모델의 </w:t>
      </w:r>
      <w:r w:rsidRPr="00945A5B">
        <w:t>성능을</w:t>
      </w:r>
      <w:r w:rsidRPr="00945A5B">
        <w:rPr>
          <w:rFonts w:hint="eastAsia"/>
        </w:rPr>
        <w:t xml:space="preserve"> </w:t>
      </w:r>
      <w:r w:rsidRPr="00945A5B">
        <w:t>개선</w:t>
      </w:r>
      <w:r w:rsidRPr="00945A5B">
        <w:rPr>
          <w:rFonts w:hint="eastAsia"/>
        </w:rPr>
        <w:t>한다.</w:t>
      </w:r>
    </w:p>
    <w:bookmarkEnd w:id="8"/>
    <w:p w14:paraId="3F18EAA3" w14:textId="378D6F6D" w:rsidR="00CD7B68" w:rsidRDefault="00CD7B68" w:rsidP="00937ADB">
      <w:pPr>
        <w:spacing w:line="240" w:lineRule="auto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최종 구현 앱</w:t>
      </w:r>
      <w:r w:rsidR="00945A5B">
        <w:rPr>
          <w:rFonts w:hint="eastAsia"/>
        </w:rPr>
        <w:t xml:space="preserve"> 단계</w:t>
      </w:r>
    </w:p>
    <w:p w14:paraId="072F6590" w14:textId="038857C5" w:rsidR="00444930" w:rsidRDefault="00945A5B" w:rsidP="00937A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09BD65E" wp14:editId="4C8DF21C">
            <wp:extent cx="5732145" cy="2959735"/>
            <wp:effectExtent l="0" t="0" r="190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251" w14:textId="7837E9D6" w:rsidR="00230F1F" w:rsidRDefault="00230F1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스마트폰 사용기록 수집</w:t>
      </w:r>
    </w:p>
    <w:p w14:paraId="1412B659" w14:textId="234FCAC9" w:rsidR="00230F1F" w:rsidRDefault="00A60A66" w:rsidP="00A60A66">
      <w:pPr>
        <w:pStyle w:val="afa"/>
        <w:numPr>
          <w:ilvl w:val="1"/>
          <w:numId w:val="30"/>
        </w:numPr>
        <w:ind w:leftChars="0"/>
      </w:pPr>
      <w:r w:rsidRPr="00A60A66">
        <w:rPr>
          <w:rFonts w:hint="eastAsia"/>
        </w:rPr>
        <w:t>사용자의 스마트폰 사용 기록을 수집하는 기능이다.</w:t>
      </w:r>
      <w:r w:rsidRPr="00A60A66">
        <w:t xml:space="preserve"> </w:t>
      </w:r>
      <w:r w:rsidRPr="00A60A66">
        <w:rPr>
          <w:rFonts w:hint="eastAsia"/>
        </w:rPr>
        <w:t xml:space="preserve">앱 사용 기록 등 사용자의 스마트폰 </w:t>
      </w:r>
      <w:r w:rsidRPr="00A60A66">
        <w:t>사용</w:t>
      </w:r>
      <w:r w:rsidRPr="00A60A66">
        <w:rPr>
          <w:rFonts w:hint="eastAsia"/>
        </w:rPr>
        <w:t xml:space="preserve"> 패턴 </w:t>
      </w:r>
      <w:r w:rsidRPr="00A60A66">
        <w:t>분석</w:t>
      </w:r>
      <w:r w:rsidRPr="00A60A66">
        <w:rPr>
          <w:rFonts w:hint="eastAsia"/>
        </w:rPr>
        <w:t xml:space="preserve">에 필요한 </w:t>
      </w:r>
      <w:r w:rsidRPr="00A60A66">
        <w:t>데이터</w:t>
      </w:r>
      <w:r w:rsidRPr="00A60A66">
        <w:rPr>
          <w:rFonts w:hint="eastAsia"/>
        </w:rPr>
        <w:t>를 수집한다</w:t>
      </w:r>
      <w:r>
        <w:rPr>
          <w:rFonts w:hint="eastAsia"/>
        </w:rPr>
        <w:t>.</w:t>
      </w:r>
    </w:p>
    <w:p w14:paraId="265DE8CF" w14:textId="38279A04" w:rsidR="00CC258F" w:rsidRDefault="00CC258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데이터 학습</w:t>
      </w:r>
    </w:p>
    <w:p w14:paraId="15126E6C" w14:textId="77777777" w:rsidR="00A60A66" w:rsidRDefault="00A60A66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연합 학습을 통해 수집한 데이터를 학습시킨다.</w:t>
      </w:r>
      <w:r>
        <w:t xml:space="preserve"> </w:t>
      </w:r>
      <w:r>
        <w:rPr>
          <w:rFonts w:hint="eastAsia"/>
        </w:rPr>
        <w:t>사용자의 기기에서 데이터 처리 및 모델링이 이루어진다.</w:t>
      </w:r>
      <w:r>
        <w:t xml:space="preserve"> </w:t>
      </w:r>
    </w:p>
    <w:p w14:paraId="21FEEB6B" w14:textId="0B3EE866" w:rsidR="00B80FFF" w:rsidRDefault="00B80FF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신경망 모델</w:t>
      </w:r>
      <w:r w:rsidR="00A60A66">
        <w:rPr>
          <w:rFonts w:hint="eastAsia"/>
        </w:rPr>
        <w:t xml:space="preserve"> 갱신</w:t>
      </w:r>
    </w:p>
    <w:p w14:paraId="50517857" w14:textId="77777777" w:rsidR="00A60A66" w:rsidRDefault="00A60A66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기기에서 갱신된 </w:t>
      </w:r>
      <w:r w:rsidRPr="00945A5B">
        <w:t xml:space="preserve">weight </w:t>
      </w:r>
      <w:r w:rsidRPr="00945A5B">
        <w:rPr>
          <w:rFonts w:hint="eastAsia"/>
        </w:rPr>
        <w:t xml:space="preserve">값을 중앙 </w:t>
      </w:r>
      <w:r w:rsidRPr="00945A5B">
        <w:t>서버로</w:t>
      </w:r>
      <w:r w:rsidRPr="00945A5B">
        <w:rPr>
          <w:rFonts w:hint="eastAsia"/>
        </w:rPr>
        <w:t xml:space="preserve"> </w:t>
      </w:r>
      <w:r w:rsidRPr="00945A5B">
        <w:t>모아</w:t>
      </w:r>
      <w:r w:rsidRPr="00945A5B">
        <w:rPr>
          <w:rFonts w:hint="eastAsia"/>
        </w:rPr>
        <w:t xml:space="preserve"> </w:t>
      </w:r>
      <w:r w:rsidRPr="00945A5B">
        <w:t>신경망</w:t>
      </w:r>
      <w:r w:rsidRPr="00945A5B">
        <w:rPr>
          <w:rFonts w:hint="eastAsia"/>
        </w:rPr>
        <w:t xml:space="preserve"> 모델의 </w:t>
      </w:r>
      <w:r w:rsidRPr="00945A5B">
        <w:t>성능을</w:t>
      </w:r>
      <w:r w:rsidRPr="00945A5B">
        <w:rPr>
          <w:rFonts w:hint="eastAsia"/>
        </w:rPr>
        <w:t xml:space="preserve"> </w:t>
      </w:r>
      <w:r w:rsidRPr="00945A5B">
        <w:t>개선</w:t>
      </w:r>
      <w:r w:rsidRPr="00945A5B">
        <w:rPr>
          <w:rFonts w:hint="eastAsia"/>
        </w:rPr>
        <w:t>한다.</w:t>
      </w:r>
    </w:p>
    <w:p w14:paraId="56648840" w14:textId="77777777" w:rsidR="00945A5B" w:rsidRDefault="00945A5B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스트레스 예측</w:t>
      </w:r>
      <w:r>
        <w:t xml:space="preserve"> </w:t>
      </w:r>
      <w:r>
        <w:rPr>
          <w:rFonts w:hint="eastAsia"/>
        </w:rPr>
        <w:t>값 알림</w:t>
      </w:r>
    </w:p>
    <w:p w14:paraId="6A43A495" w14:textId="54CBEA40" w:rsidR="00945A5B" w:rsidRDefault="00945A5B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 xml:space="preserve">신경망을 거쳐 구해진 </w:t>
      </w:r>
      <w:r w:rsidR="00A60A66">
        <w:rPr>
          <w:rFonts w:hint="eastAsia"/>
        </w:rPr>
        <w:t xml:space="preserve">스트레스 </w:t>
      </w:r>
      <w:r>
        <w:rPr>
          <w:rFonts w:hint="eastAsia"/>
        </w:rPr>
        <w:t xml:space="preserve">예측 값을 사용자에게 </w:t>
      </w:r>
      <w:r w:rsidR="00A60A66">
        <w:rPr>
          <w:rFonts w:hint="eastAsia"/>
        </w:rPr>
        <w:t>알린다.</w:t>
      </w:r>
    </w:p>
    <w:p w14:paraId="2DE670B1" w14:textId="247E40C1" w:rsidR="002F6789" w:rsidRDefault="002F6789" w:rsidP="002F6789"/>
    <w:p w14:paraId="1A86F120" w14:textId="45DD1744" w:rsidR="002F6789" w:rsidRDefault="002F6789" w:rsidP="002F6789"/>
    <w:p w14:paraId="4DD25FD9" w14:textId="77777777" w:rsidR="002F6789" w:rsidRDefault="002F6789" w:rsidP="002F6789"/>
    <w:p w14:paraId="3F237193" w14:textId="03EAFB1D" w:rsidR="00DE68D1" w:rsidRDefault="00DE68D1" w:rsidP="00DE68D1">
      <w:pPr>
        <w:pStyle w:val="1"/>
        <w:rPr>
          <w:smallCaps w:val="0"/>
        </w:rPr>
      </w:pPr>
      <w:bookmarkStart w:id="9" w:name="_Toc41240992"/>
      <w:r>
        <w:lastRenderedPageBreak/>
        <w:t xml:space="preserve">2.2 </w:t>
      </w:r>
      <w:r w:rsidR="00422B21">
        <w:rPr>
          <w:smallCaps w:val="0"/>
        </w:rPr>
        <w:t>Use Case Document</w:t>
      </w:r>
      <w:bookmarkEnd w:id="9"/>
    </w:p>
    <w:p w14:paraId="68B02E1F" w14:textId="0216555D" w:rsidR="00B414A0" w:rsidRPr="00E079B8" w:rsidRDefault="00B414A0" w:rsidP="00B414A0">
      <w:pPr>
        <w:rPr>
          <w:sz w:val="26"/>
          <w:szCs w:val="26"/>
        </w:rPr>
      </w:pPr>
      <w:r w:rsidRPr="00E079B8">
        <w:rPr>
          <w:sz w:val="26"/>
          <w:szCs w:val="26"/>
        </w:rPr>
        <w:tab/>
      </w:r>
      <w:proofErr w:type="spellStart"/>
      <w:r w:rsidR="004652AB">
        <w:rPr>
          <w:sz w:val="26"/>
          <w:szCs w:val="26"/>
        </w:rPr>
        <w:t>i</w:t>
      </w:r>
      <w:proofErr w:type="spellEnd"/>
      <w:r w:rsidRPr="00E079B8">
        <w:rPr>
          <w:sz w:val="26"/>
          <w:szCs w:val="26"/>
        </w:rPr>
        <w:t xml:space="preserve">. </w:t>
      </w:r>
      <w:r w:rsidRPr="00E079B8">
        <w:rPr>
          <w:rFonts w:hint="eastAsia"/>
          <w:sz w:val="26"/>
          <w:szCs w:val="26"/>
        </w:rPr>
        <w:t>데이터 수집용 앱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6617"/>
      </w:tblGrid>
      <w:tr w:rsidR="002F6789" w:rsidRPr="002F6789" w14:paraId="3C116C20" w14:textId="77777777" w:rsidTr="005E68A8">
        <w:tc>
          <w:tcPr>
            <w:tcW w:w="2410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822FE3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66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17F4F48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스트레스 설문</w:t>
            </w:r>
          </w:p>
        </w:tc>
      </w:tr>
      <w:tr w:rsidR="002F6789" w:rsidRPr="002F6789" w14:paraId="46FEE9A7" w14:textId="77777777" w:rsidTr="005E68A8">
        <w:trPr>
          <w:trHeight w:val="825"/>
        </w:trPr>
        <w:tc>
          <w:tcPr>
            <w:tcW w:w="24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36DE1EB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980A321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</w:t>
            </w:r>
          </w:p>
        </w:tc>
      </w:tr>
      <w:tr w:rsidR="002F6789" w:rsidRPr="002F6789" w14:paraId="29EE5B0E" w14:textId="77777777" w:rsidTr="005E68A8">
        <w:trPr>
          <w:trHeight w:val="2715"/>
        </w:trPr>
        <w:tc>
          <w:tcPr>
            <w:tcW w:w="2410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C567C24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3F0A59C" w14:textId="0A3DAA90" w:rsidR="002F6789" w:rsidRPr="00DF2DC4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</w:t>
            </w: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. 사용자는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 xml:space="preserve"> 스트레스 설문 알림을 받으면 상단바에서 알림을 클릭해</w:t>
            </w: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PSS(perceived stress scale)-4 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질문에 답을 하고 종료한</w:t>
            </w: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다.</w:t>
            </w:r>
          </w:p>
          <w:p w14:paraId="176572B5" w14:textId="6CA7B56C" w:rsidR="002F6789" w:rsidRPr="002F6789" w:rsidRDefault="002F6789" w:rsidP="00927EDE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2. 해당 데이터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 xml:space="preserve">는 서버로 전송되어 </w:t>
            </w:r>
            <w:r w:rsidR="005E68A8"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DB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에 저장된다.</w:t>
            </w:r>
          </w:p>
        </w:tc>
      </w:tr>
    </w:tbl>
    <w:p w14:paraId="3827DEA2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6617"/>
      </w:tblGrid>
      <w:tr w:rsidR="002F6789" w:rsidRPr="002F6789" w14:paraId="5165DDE0" w14:textId="77777777" w:rsidTr="005E68A8">
        <w:trPr>
          <w:trHeight w:val="450"/>
        </w:trPr>
        <w:tc>
          <w:tcPr>
            <w:tcW w:w="2410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C94CFAE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66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3F03675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스마트폰 사용기록 수집</w:t>
            </w:r>
          </w:p>
        </w:tc>
      </w:tr>
      <w:tr w:rsidR="002F6789" w:rsidRPr="002F6789" w14:paraId="18D7E00D" w14:textId="77777777" w:rsidTr="005E68A8">
        <w:trPr>
          <w:trHeight w:val="825"/>
        </w:trPr>
        <w:tc>
          <w:tcPr>
            <w:tcW w:w="24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BFDBD21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4D8443" w14:textId="0F4DA426" w:rsidR="002F6789" w:rsidRPr="00DF2DC4" w:rsidRDefault="005E68A8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디바이스</w:t>
            </w:r>
            <w:r w:rsidR="002F6789"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센서</w:t>
            </w:r>
          </w:p>
        </w:tc>
      </w:tr>
      <w:tr w:rsidR="002F6789" w:rsidRPr="002F6789" w14:paraId="6BF554F4" w14:textId="77777777" w:rsidTr="005E68A8">
        <w:trPr>
          <w:trHeight w:val="2715"/>
        </w:trPr>
        <w:tc>
          <w:tcPr>
            <w:tcW w:w="2410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CBB00CE" w14:textId="77777777" w:rsidR="002F6789" w:rsidRPr="006E6CCE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6E6CCE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37F49CB" w14:textId="72F85FD7" w:rsidR="002F6789" w:rsidRPr="00DF2DC4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1. 사용자의 핸드폰 사용 중 백그라운드 센서는 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 xml:space="preserve">사용자의 스마트폰 사용 앱 기록 </w:t>
            </w: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데이터를 수집한다.</w:t>
            </w:r>
          </w:p>
          <w:p w14:paraId="2F2650C5" w14:textId="1F2B58FF" w:rsidR="006E6CCE" w:rsidRPr="00DF2DC4" w:rsidRDefault="002F6789" w:rsidP="00927EDE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2. 수집된 데이터를 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 xml:space="preserve">서버로 전송해 </w:t>
            </w:r>
            <w:r w:rsidR="005E68A8" w:rsidRPr="00DF2DC4">
              <w:rPr>
                <w:rFonts w:asciiTheme="minorHAnsi" w:eastAsiaTheme="minorHAnsi" w:hAnsiTheme="minorHAnsi" w:cstheme="minorHAnsi"/>
                <w:sz w:val="22"/>
                <w:szCs w:val="22"/>
              </w:rPr>
              <w:t>DB</w:t>
            </w:r>
            <w:r w:rsidR="005E68A8" w:rsidRPr="00DF2DC4"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에 저장한다.</w:t>
            </w:r>
          </w:p>
        </w:tc>
      </w:tr>
    </w:tbl>
    <w:p w14:paraId="3DC9081B" w14:textId="77777777" w:rsidR="002F6789" w:rsidRPr="002F6789" w:rsidRDefault="002F6789" w:rsidP="002F6789">
      <w:pPr>
        <w:rPr>
          <w:rFonts w:eastAsiaTheme="minorHAnsi" w:cstheme="minorHAnsi"/>
        </w:rPr>
      </w:pPr>
    </w:p>
    <w:p w14:paraId="4ED01E41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6804"/>
      </w:tblGrid>
      <w:tr w:rsidR="002F6789" w:rsidRPr="002F6789" w14:paraId="33CB7B5E" w14:textId="77777777" w:rsidTr="005E68A8">
        <w:trPr>
          <w:trHeight w:val="450"/>
        </w:trPr>
        <w:tc>
          <w:tcPr>
            <w:tcW w:w="2268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1258EFD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lastRenderedPageBreak/>
              <w:t>Scenario Name</w:t>
            </w:r>
          </w:p>
        </w:tc>
        <w:tc>
          <w:tcPr>
            <w:tcW w:w="6804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8EB3E8D" w14:textId="1C0F4690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신경망 모델 학습</w:t>
            </w:r>
          </w:p>
        </w:tc>
      </w:tr>
      <w:tr w:rsidR="002F6789" w:rsidRPr="002F6789" w14:paraId="7B837180" w14:textId="77777777" w:rsidTr="005E68A8">
        <w:trPr>
          <w:trHeight w:val="825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0489E51" w14:textId="002A12DE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</w:t>
            </w:r>
            <w:r w:rsidR="005E68A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Instance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CEE42C0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서버</w:t>
            </w:r>
          </w:p>
        </w:tc>
      </w:tr>
      <w:tr w:rsidR="002F6789" w:rsidRPr="002F6789" w14:paraId="197A4CEE" w14:textId="77777777" w:rsidTr="005E68A8">
        <w:trPr>
          <w:trHeight w:val="2715"/>
        </w:trPr>
        <w:tc>
          <w:tcPr>
            <w:tcW w:w="2268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CA62CB7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6B97704" w14:textId="7CDDF7A2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서버는 로컬 모델의 학습을 통해 갱신</w:t>
            </w:r>
            <w:r w:rsidR="00B15C9A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된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weight 값을 수집한다.</w:t>
            </w:r>
          </w:p>
          <w:p w14:paraId="2417A753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수집된 데이터를 이용하여 중앙 모델을 갱신한다.</w:t>
            </w:r>
          </w:p>
          <w:p w14:paraId="3A7AF0F2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3. 갱신된 모델을 다시 사용자 기기에 전송한다.</w:t>
            </w:r>
          </w:p>
        </w:tc>
      </w:tr>
    </w:tbl>
    <w:p w14:paraId="6FE2B4D6" w14:textId="12F9DBB0" w:rsidR="00927EDE" w:rsidRDefault="00927EDE" w:rsidP="00927EDE"/>
    <w:p w14:paraId="166DA1F7" w14:textId="4690C295" w:rsidR="00927EDE" w:rsidRPr="00E079B8" w:rsidRDefault="00927EDE" w:rsidP="00927EDE">
      <w:pPr>
        <w:rPr>
          <w:sz w:val="26"/>
          <w:szCs w:val="26"/>
        </w:rPr>
      </w:pPr>
      <w:r w:rsidRPr="00E079B8">
        <w:rPr>
          <w:sz w:val="26"/>
          <w:szCs w:val="26"/>
        </w:rPr>
        <w:tab/>
      </w:r>
      <w:r w:rsidR="004652AB">
        <w:rPr>
          <w:sz w:val="26"/>
          <w:szCs w:val="26"/>
        </w:rPr>
        <w:t>ii</w:t>
      </w:r>
      <w:r w:rsidRPr="00E079B8">
        <w:rPr>
          <w:sz w:val="26"/>
          <w:szCs w:val="26"/>
        </w:rPr>
        <w:t xml:space="preserve">. </w:t>
      </w:r>
      <w:r w:rsidRPr="00E079B8">
        <w:rPr>
          <w:rFonts w:hint="eastAsia"/>
          <w:sz w:val="26"/>
          <w:szCs w:val="26"/>
        </w:rPr>
        <w:t>최종 구현 앱</w:t>
      </w:r>
    </w:p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860D05" w:rsidRPr="002F6789" w14:paraId="2822F934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5A19085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23220DA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스마트폰 사용기록 수집</w:t>
            </w:r>
          </w:p>
        </w:tc>
      </w:tr>
      <w:tr w:rsidR="00860D05" w:rsidRPr="002F6789" w14:paraId="7CD3B627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BF0798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B934BE8" w14:textId="17404BC3" w:rsidR="00860D05" w:rsidRPr="0032082B" w:rsidRDefault="005E68A8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디바이스</w:t>
            </w:r>
            <w:r w:rsidR="00860D05"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센서</w:t>
            </w:r>
          </w:p>
        </w:tc>
      </w:tr>
      <w:tr w:rsidR="00860D05" w:rsidRPr="002F6789" w14:paraId="487AA9E9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100032E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886F638" w14:textId="15231685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1. 사용자의 핸드폰 사용 중 백그라운드 센서는 </w:t>
            </w:r>
            <w:r w:rsidR="005E68A8" w:rsidRPr="005E68A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사용자의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스마트폰 사용 앱 기록</w:t>
            </w:r>
            <w:r w:rsid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데이터를 수집한다.</w:t>
            </w:r>
          </w:p>
          <w:p w14:paraId="4CA09B82" w14:textId="27EC4052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수집된 데이터를 저장 후, 로컬 모델을 학습시킨다.</w:t>
            </w:r>
          </w:p>
        </w:tc>
      </w:tr>
    </w:tbl>
    <w:p w14:paraId="385EA9B9" w14:textId="205493AB" w:rsidR="00860D05" w:rsidRPr="00927EDE" w:rsidRDefault="00860D05" w:rsidP="00927EDE"/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2F6789" w:rsidRPr="002F6789" w14:paraId="0278CCB7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1B1623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A2D2F35" w14:textId="47CDFFE2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스트레스 예측</w:t>
            </w:r>
            <w:r w:rsidR="0002703E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값 알림</w:t>
            </w:r>
          </w:p>
        </w:tc>
      </w:tr>
      <w:tr w:rsidR="002F6789" w:rsidRPr="002F6789" w14:paraId="00ABBA09" w14:textId="77777777" w:rsidTr="005E68A8">
        <w:trPr>
          <w:trHeight w:val="825"/>
        </w:trPr>
        <w:tc>
          <w:tcPr>
            <w:tcW w:w="21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F522E64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lastRenderedPageBreak/>
              <w:t>Participating Actor Instance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ECAAF16" w14:textId="452290CC" w:rsidR="002F6789" w:rsidRPr="0002703E" w:rsidRDefault="005E68A8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사용자 앱</w:t>
            </w:r>
          </w:p>
        </w:tc>
      </w:tr>
      <w:tr w:rsidR="002F6789" w:rsidRPr="002F6789" w14:paraId="2F56168B" w14:textId="77777777" w:rsidTr="005E68A8">
        <w:trPr>
          <w:trHeight w:val="2715"/>
        </w:trPr>
        <w:tc>
          <w:tcPr>
            <w:tcW w:w="2127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70C92FB" w14:textId="77777777" w:rsidR="002F6789" w:rsidRPr="002F6789" w:rsidRDefault="002F6789" w:rsidP="00E079B8">
            <w:pPr>
              <w:pStyle w:val="afc"/>
              <w:spacing w:before="240" w:beforeAutospacing="0" w:after="240" w:afterAutospacing="0"/>
              <w:ind w:firstLineChars="100" w:firstLine="192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A424E79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갱신된 로컬 모델을 통해 사용자 스트레스 척도를 예측한다.</w:t>
            </w:r>
          </w:p>
          <w:p w14:paraId="3C51F5F9" w14:textId="1C969E8F" w:rsidR="002F6789" w:rsidRPr="002F6789" w:rsidRDefault="002F6789" w:rsidP="004727B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결과값</w:t>
            </w:r>
            <w:r w:rsid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이 일정 기준치 이상일 경우 경고 알림을 띄운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다.</w:t>
            </w:r>
          </w:p>
        </w:tc>
      </w:tr>
    </w:tbl>
    <w:p w14:paraId="14AB981C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2F6789" w:rsidRPr="002F6789" w14:paraId="74903288" w14:textId="77777777" w:rsidTr="005E68A8"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5F713D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2C0ABEB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암호화 </w:t>
            </w:r>
          </w:p>
        </w:tc>
      </w:tr>
      <w:tr w:rsidR="002F6789" w:rsidRPr="002F6789" w14:paraId="6D6AF2CF" w14:textId="77777777" w:rsidTr="005E68A8">
        <w:trPr>
          <w:trHeight w:val="825"/>
        </w:trPr>
        <w:tc>
          <w:tcPr>
            <w:tcW w:w="21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546948F" w14:textId="77777777" w:rsidR="005E68A8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</w:t>
            </w:r>
          </w:p>
          <w:p w14:paraId="5AEF7547" w14:textId="11CC4A2E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Instance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F7317F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</w:t>
            </w:r>
          </w:p>
        </w:tc>
      </w:tr>
      <w:tr w:rsidR="002F6789" w:rsidRPr="002F6789" w14:paraId="7BD30A00" w14:textId="77777777" w:rsidTr="005E68A8">
        <w:trPr>
          <w:trHeight w:val="2715"/>
        </w:trPr>
        <w:tc>
          <w:tcPr>
            <w:tcW w:w="2127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AF1E31D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748998C" w14:textId="4D809621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사용자</w:t>
            </w:r>
            <w:r w:rsidR="0051179F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의 </w:t>
            </w:r>
            <w:r w:rsidR="00F25953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로컬 모델에서 변경된 </w:t>
            </w:r>
            <w:r w:rsidR="00F25953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weight </w:t>
            </w:r>
            <w:r w:rsidR="00F25953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값을 </w:t>
            </w:r>
            <w:r w:rsidR="00681B25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기기에서 암호화하여 서버로 보낸다.</w:t>
            </w:r>
          </w:p>
          <w:p w14:paraId="23D34A38" w14:textId="70E5B020" w:rsidR="002F6789" w:rsidRPr="002F6789" w:rsidRDefault="002F6789" w:rsidP="004727B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2. </w:t>
            </w:r>
            <w:r w:rsidR="007001C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서버는 해당 데이터를 </w:t>
            </w:r>
            <w:r w:rsidR="0071356E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받는다</w:t>
            </w:r>
            <w:r w:rsidR="0073218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.</w:t>
            </w:r>
          </w:p>
        </w:tc>
      </w:tr>
    </w:tbl>
    <w:p w14:paraId="6127B342" w14:textId="4421AE73" w:rsidR="00422B21" w:rsidRPr="002F6789" w:rsidRDefault="00422B21" w:rsidP="00422B21"/>
    <w:p w14:paraId="522FA2CB" w14:textId="7F461C15" w:rsidR="00DE68D1" w:rsidRDefault="00DE68D1" w:rsidP="00DE68D1">
      <w:pPr>
        <w:pStyle w:val="a3"/>
      </w:pPr>
      <w:bookmarkStart w:id="10" w:name="_Toc41240993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비기능적 요구사항</w:t>
      </w:r>
      <w:bookmarkEnd w:id="10"/>
    </w:p>
    <w:p w14:paraId="3FB05774" w14:textId="68559466" w:rsidR="00DE68D1" w:rsidRDefault="00DE68D1" w:rsidP="00DE68D1">
      <w:pPr>
        <w:pStyle w:val="1"/>
      </w:pPr>
      <w:bookmarkStart w:id="11" w:name="_Toc41240994"/>
      <w:r>
        <w:t xml:space="preserve">3.1 </w:t>
      </w:r>
      <w:r>
        <w:rPr>
          <w:rFonts w:hint="eastAsia"/>
        </w:rPr>
        <w:t>사용</w:t>
      </w:r>
      <w:r w:rsidR="006B1456">
        <w:rPr>
          <w:rFonts w:hint="eastAsia"/>
        </w:rPr>
        <w:t xml:space="preserve"> </w:t>
      </w:r>
      <w:r>
        <w:rPr>
          <w:rFonts w:hint="eastAsia"/>
        </w:rPr>
        <w:t>편리성</w:t>
      </w:r>
      <w:bookmarkEnd w:id="11"/>
    </w:p>
    <w:p w14:paraId="2231B070" w14:textId="24C04974" w:rsidR="00DE68D1" w:rsidRDefault="004727B9" w:rsidP="00DE68D1">
      <w:r>
        <w:rPr>
          <w:rFonts w:ascii="Arial" w:hAnsi="Arial" w:cs="Arial"/>
          <w:color w:val="000000"/>
        </w:rPr>
        <w:t>우리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수집용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스트레스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설문은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하루에</w:t>
      </w:r>
      <w:r>
        <w:rPr>
          <w:rFonts w:ascii="Arial" w:hAnsi="Arial" w:cs="Arial"/>
          <w:color w:val="000000"/>
        </w:rPr>
        <w:t xml:space="preserve"> 2</w:t>
      </w:r>
      <w:r>
        <w:rPr>
          <w:rFonts w:ascii="Arial" w:hAnsi="Arial" w:cs="Arial"/>
          <w:color w:val="000000"/>
        </w:rPr>
        <w:t>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수집하는데</w:t>
      </w:r>
      <w:r>
        <w:rPr>
          <w:rFonts w:ascii="Arial" w:hAnsi="Arial" w:cs="Arial"/>
          <w:color w:val="000000"/>
        </w:rPr>
        <w:t xml:space="preserve">, </w:t>
      </w:r>
      <w:r w:rsidR="000B6AB4">
        <w:rPr>
          <w:rFonts w:ascii="Arial" w:hAnsi="Arial" w:cs="Arial" w:hint="eastAsia"/>
          <w:color w:val="000000"/>
        </w:rPr>
        <w:t>이것</w:t>
      </w:r>
      <w:r w:rsidR="004129CF">
        <w:rPr>
          <w:rFonts w:ascii="Arial" w:hAnsi="Arial" w:cs="Arial" w:hint="eastAsia"/>
          <w:color w:val="000000"/>
        </w:rPr>
        <w:t xml:space="preserve"> </w:t>
      </w:r>
      <w:r w:rsidR="004129CF">
        <w:rPr>
          <w:rFonts w:ascii="Arial" w:hAnsi="Arial" w:cs="Arial" w:hint="eastAsia"/>
          <w:color w:val="000000"/>
        </w:rPr>
        <w:t>만으로도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사용자들에게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상당한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귀찮음을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유발할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때문에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외의</w:t>
      </w:r>
      <w:r>
        <w:rPr>
          <w:rFonts w:ascii="Arial" w:hAnsi="Arial" w:cs="Arial"/>
          <w:color w:val="000000"/>
        </w:rPr>
        <w:t xml:space="preserve"> UI</w:t>
      </w:r>
      <w:r>
        <w:rPr>
          <w:rFonts w:ascii="Arial" w:hAnsi="Arial" w:cs="Arial"/>
          <w:color w:val="000000"/>
        </w:rPr>
        <w:t>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불편함이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없고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사용하기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편리하도록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터치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만으로도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스트레스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설문을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진행하고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종료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버튼을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누르면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원래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사용하던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상태로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돌아가야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>.</w:t>
      </w:r>
      <w:r w:rsidR="0067263C">
        <w:t xml:space="preserve"> </w:t>
      </w:r>
    </w:p>
    <w:p w14:paraId="7B775CE8" w14:textId="52288FBF" w:rsidR="00223203" w:rsidRDefault="00223203" w:rsidP="00223203">
      <w:pPr>
        <w:pStyle w:val="1"/>
      </w:pPr>
      <w:bookmarkStart w:id="12" w:name="_Toc41240995"/>
      <w:r>
        <w:rPr>
          <w:rFonts w:hint="eastAsia"/>
        </w:rPr>
        <w:t>3</w:t>
      </w:r>
      <w:r>
        <w:t>.2 신뢰성</w:t>
      </w:r>
      <w:bookmarkEnd w:id="12"/>
    </w:p>
    <w:p w14:paraId="791F83C0" w14:textId="4AD6FE64" w:rsidR="00223203" w:rsidRDefault="00586D07" w:rsidP="00223203">
      <w:r>
        <w:rPr>
          <w:rFonts w:ascii="Arial" w:hAnsi="Arial" w:cs="Arial"/>
          <w:color w:val="000000"/>
        </w:rPr>
        <w:t>신경망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모델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구축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최종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사용기록의</w:t>
      </w:r>
      <w:r>
        <w:rPr>
          <w:rFonts w:ascii="Arial" w:hAnsi="Arial" w:cs="Arial"/>
          <w:color w:val="000000"/>
        </w:rPr>
        <w:t xml:space="preserve"> privacy </w:t>
      </w:r>
      <w:r>
        <w:rPr>
          <w:rFonts w:ascii="Arial" w:hAnsi="Arial" w:cs="Arial"/>
          <w:color w:val="000000"/>
        </w:rPr>
        <w:t>보호를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적절한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암호화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기법을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신뢰성을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높여야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사용자는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최초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실행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제공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동의를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함과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동시에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데이터들이</w:t>
      </w:r>
      <w:r>
        <w:rPr>
          <w:rFonts w:ascii="Arial" w:hAnsi="Arial" w:cs="Arial"/>
          <w:color w:val="000000"/>
        </w:rPr>
        <w:t xml:space="preserve"> privacy-preserving </w:t>
      </w:r>
      <w:r>
        <w:rPr>
          <w:rFonts w:ascii="Arial" w:hAnsi="Arial" w:cs="Arial"/>
          <w:color w:val="000000"/>
        </w:rPr>
        <w:t>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방식으로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학습된다는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고지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받아야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>.</w:t>
      </w:r>
      <w:r w:rsidR="0067263C">
        <w:t xml:space="preserve"> </w:t>
      </w:r>
    </w:p>
    <w:p w14:paraId="065C8DE1" w14:textId="77CC0D9B" w:rsidR="0067263C" w:rsidRDefault="00223203" w:rsidP="00EB415E">
      <w:pPr>
        <w:pStyle w:val="1"/>
      </w:pPr>
      <w:bookmarkStart w:id="13" w:name="_Toc41240996"/>
      <w:r>
        <w:t xml:space="preserve">3.4 </w:t>
      </w:r>
      <w:proofErr w:type="spellStart"/>
      <w:r>
        <w:t>이식성</w:t>
      </w:r>
      <w:bookmarkEnd w:id="13"/>
      <w:proofErr w:type="spellEnd"/>
    </w:p>
    <w:p w14:paraId="7573C41C" w14:textId="77777777" w:rsidR="00EB415E" w:rsidRDefault="00EB415E" w:rsidP="00EB415E">
      <w:r>
        <w:rPr>
          <w:rFonts w:hint="eastAsia"/>
        </w:rPr>
        <w:t>데이터</w:t>
      </w:r>
      <w:r>
        <w:t xml:space="preserve"> 수집용 앱, 최종 구현 앱은 안드로이드 환경에서 실행된다.</w:t>
      </w:r>
    </w:p>
    <w:p w14:paraId="6A0CE06F" w14:textId="5DF19BA8" w:rsidR="0067263C" w:rsidRPr="00FA66CB" w:rsidRDefault="00EB415E" w:rsidP="00EB415E">
      <w:r>
        <w:rPr>
          <w:rFonts w:hint="eastAsia"/>
        </w:rPr>
        <w:t>원래는</w:t>
      </w:r>
      <w:r>
        <w:t xml:space="preserve"> iOS와 안드로이드, 두 개의 플랫폼에서 실행 가능하게 구현할 </w:t>
      </w:r>
      <w:proofErr w:type="spellStart"/>
      <w:r>
        <w:t>계획이</w:t>
      </w:r>
      <w:r w:rsidR="0091049A">
        <w:rPr>
          <w:rFonts w:hint="eastAsia"/>
        </w:rPr>
        <w:t>였으나</w:t>
      </w:r>
      <w:proofErr w:type="spellEnd"/>
      <w:r>
        <w:t>, iOS 내부 정책에 따라 앱 사용량 정보를 가져올 수 없다. 그래서 백그라운드에서 앱 사용 시간을 측정하게 구현하려고 했으나 ‘</w:t>
      </w:r>
      <w:proofErr w:type="spellStart"/>
      <w:r>
        <w:t>샌드박싱</w:t>
      </w:r>
      <w:proofErr w:type="spellEnd"/>
      <w:r>
        <w:t xml:space="preserve"> 정책’</w:t>
      </w:r>
      <w:proofErr w:type="spellStart"/>
      <w:r>
        <w:t>으로</w:t>
      </w:r>
      <w:proofErr w:type="spellEnd"/>
      <w:r>
        <w:t xml:space="preserve"> 인하여 프로그램 외부의 다른 유저의 데이터나 다른 앱의 데이터에 접근할 수 없었다. 따라서, 데이터 </w:t>
      </w:r>
      <w:proofErr w:type="spellStart"/>
      <w:r>
        <w:t>수집</w:t>
      </w:r>
      <w:r w:rsidR="00B0629A">
        <w:rPr>
          <w:rFonts w:hint="eastAsia"/>
        </w:rPr>
        <w:t>뿐</w:t>
      </w:r>
      <w:r>
        <w:t>만</w:t>
      </w:r>
      <w:proofErr w:type="spellEnd"/>
      <w:r>
        <w:t xml:space="preserve"> 아니라 최종 구현 앱 단계에서도 정보를 가져올 수 없기에 안드로이드 기반 스마트폰에서만 활용할 수 있게 개발하기로 </w:t>
      </w:r>
      <w:r>
        <w:rPr>
          <w:rFonts w:hint="eastAsia"/>
        </w:rPr>
        <w:t>하였다</w:t>
      </w:r>
      <w:r w:rsidR="00FA66CB">
        <w:rPr>
          <w:rFonts w:hint="eastAsia"/>
        </w:rPr>
        <w:t>.</w:t>
      </w:r>
    </w:p>
    <w:p w14:paraId="3ED778F3" w14:textId="219BE33F" w:rsidR="0067263C" w:rsidRDefault="00223203" w:rsidP="0067263C">
      <w:pPr>
        <w:pStyle w:val="1"/>
      </w:pPr>
      <w:bookmarkStart w:id="14" w:name="_Toc41240997"/>
      <w:r>
        <w:t>3.5 유지관리</w:t>
      </w:r>
      <w:bookmarkEnd w:id="14"/>
    </w:p>
    <w:p w14:paraId="3F1CE6A8" w14:textId="0A4F154F" w:rsidR="005F1D76" w:rsidRDefault="005F1D76" w:rsidP="005F1D76">
      <w:r>
        <w:rPr>
          <w:rFonts w:hint="eastAsia"/>
        </w:rPr>
        <w:t>앱</w:t>
      </w:r>
      <w:r>
        <w:t xml:space="preserve"> 사용</w:t>
      </w:r>
      <w:r w:rsidR="001C51DB">
        <w:rPr>
          <w:rFonts w:hint="eastAsia"/>
        </w:rPr>
        <w:t xml:space="preserve"> 시간</w:t>
      </w:r>
      <w:r>
        <w:t xml:space="preserve"> 데이터</w:t>
      </w:r>
      <w:r w:rsidR="003B62CF">
        <w:t xml:space="preserve">, </w:t>
      </w:r>
      <w:r w:rsidR="003B62CF">
        <w:rPr>
          <w:rFonts w:hint="eastAsia"/>
        </w:rPr>
        <w:t xml:space="preserve">현재 </w:t>
      </w:r>
      <w:r w:rsidR="003B62CF">
        <w:t xml:space="preserve">GPS </w:t>
      </w:r>
      <w:r w:rsidR="003B62CF">
        <w:rPr>
          <w:rFonts w:hint="eastAsia"/>
        </w:rPr>
        <w:t>데이터,</w:t>
      </w:r>
      <w:r w:rsidR="003B62CF">
        <w:t xml:space="preserve"> </w:t>
      </w:r>
      <w:r w:rsidR="003B62CF">
        <w:rPr>
          <w:rFonts w:hint="eastAsia"/>
        </w:rPr>
        <w:t xml:space="preserve">그리고 </w:t>
      </w:r>
      <w:proofErr w:type="spellStart"/>
      <w:r w:rsidR="003B62CF">
        <w:rPr>
          <w:rFonts w:hint="eastAsia"/>
        </w:rPr>
        <w:t>자이로</w:t>
      </w:r>
      <w:proofErr w:type="spellEnd"/>
      <w:r w:rsidR="003B62CF">
        <w:rPr>
          <w:rFonts w:hint="eastAsia"/>
        </w:rPr>
        <w:t xml:space="preserve"> 센서를 통해 측정된 각도 데이터가 입력으로 주어지면</w:t>
      </w:r>
      <w:r w:rsidR="003B62CF">
        <w:t xml:space="preserve"> </w:t>
      </w:r>
      <w:r w:rsidR="00D6495D">
        <w:rPr>
          <w:rFonts w:hint="eastAsia"/>
        </w:rPr>
        <w:t>내부 신경망을 거쳐 예측된 스트레스 지수가 출력으로 나온다.</w:t>
      </w:r>
    </w:p>
    <w:p w14:paraId="7469A9BF" w14:textId="64F0BB8D" w:rsidR="0067263C" w:rsidRPr="0067263C" w:rsidRDefault="007F767F" w:rsidP="005F1D76">
      <w:r>
        <w:rPr>
          <w:rFonts w:hint="eastAsia"/>
        </w:rPr>
        <w:lastRenderedPageBreak/>
        <w:t>이</w:t>
      </w:r>
      <w:r w:rsidR="008F15A7">
        <w:rPr>
          <w:rFonts w:hint="eastAsia"/>
        </w:rPr>
        <w:t xml:space="preserve">와 같은 절차를 진행하기 </w:t>
      </w:r>
      <w:r>
        <w:rPr>
          <w:rFonts w:hint="eastAsia"/>
        </w:rPr>
        <w:t>위해,</w:t>
      </w:r>
      <w:r>
        <w:t xml:space="preserve"> </w:t>
      </w:r>
      <w:r w:rsidR="005F1D76">
        <w:rPr>
          <w:rFonts w:hint="eastAsia"/>
        </w:rPr>
        <w:t>앱</w:t>
      </w:r>
      <w:r w:rsidR="005F1D76">
        <w:t xml:space="preserve"> 사용량 데이터와 GPS 값</w:t>
      </w:r>
      <w:r w:rsidR="008F15A7">
        <w:rPr>
          <w:rFonts w:hint="eastAsia"/>
        </w:rPr>
        <w:t>,</w:t>
      </w:r>
      <w:r w:rsidR="008F15A7">
        <w:t xml:space="preserve"> </w:t>
      </w:r>
      <w:r w:rsidR="008F15A7">
        <w:rPr>
          <w:rFonts w:hint="eastAsia"/>
        </w:rPr>
        <w:t>그리고 자이로스코프 값</w:t>
      </w:r>
      <w:r w:rsidR="005F1D76">
        <w:t>을 서버로 전송할 수 있어야 한다. 서버로 전송할 때 셀룰러 데이터 혹은 Wi-Fi를 사용하므로, 디바이스는 통신이 가능한 상태가 되어야 한다.</w:t>
      </w:r>
      <w:r w:rsidR="008F15A7">
        <w:t xml:space="preserve"> </w:t>
      </w:r>
      <w:r w:rsidR="005F1D76">
        <w:rPr>
          <w:rFonts w:hint="eastAsia"/>
        </w:rPr>
        <w:t>또한</w:t>
      </w:r>
      <w:r w:rsidR="005F1D76">
        <w:t xml:space="preserve"> GPS</w:t>
      </w:r>
      <w:r w:rsidR="008F15A7">
        <w:rPr>
          <w:rFonts w:hint="eastAsia"/>
        </w:rPr>
        <w:t>와 자이로스코프</w:t>
      </w:r>
      <w:r w:rsidR="005F1D76">
        <w:t xml:space="preserve"> </w:t>
      </w:r>
      <w:r w:rsidR="005F1D76">
        <w:rPr>
          <w:rFonts w:hint="eastAsia"/>
        </w:rPr>
        <w:t>정보</w:t>
      </w:r>
      <w:r w:rsidR="008F15A7">
        <w:rPr>
          <w:rFonts w:hint="eastAsia"/>
        </w:rPr>
        <w:t>는 하드웨어 센서를 통하여</w:t>
      </w:r>
      <w:r w:rsidR="005F1D76">
        <w:rPr>
          <w:rFonts w:hint="eastAsia"/>
        </w:rPr>
        <w:t xml:space="preserve"> </w:t>
      </w:r>
      <w:r w:rsidR="008F15A7">
        <w:rPr>
          <w:rFonts w:hint="eastAsia"/>
        </w:rPr>
        <w:t>인식되기</w:t>
      </w:r>
      <w:r w:rsidR="005F1D76">
        <w:rPr>
          <w:rFonts w:hint="eastAsia"/>
        </w:rPr>
        <w:t xml:space="preserve"> 때문에</w:t>
      </w:r>
      <w:r w:rsidR="005F1D76">
        <w:t xml:space="preserve">, </w:t>
      </w:r>
      <w:r w:rsidR="008F15A7">
        <w:rPr>
          <w:rFonts w:hint="eastAsia"/>
        </w:rPr>
        <w:t>센서가 정상적으로 작동하는 상태여야 한다.</w:t>
      </w:r>
    </w:p>
    <w:p w14:paraId="4F083196" w14:textId="0086D318" w:rsidR="00223203" w:rsidRDefault="00223203" w:rsidP="00223203">
      <w:pPr>
        <w:pStyle w:val="1"/>
      </w:pPr>
      <w:bookmarkStart w:id="15" w:name="_Toc41240998"/>
      <w:r>
        <w:t>3.6 구현상 제약사항</w:t>
      </w:r>
      <w:bookmarkEnd w:id="15"/>
    </w:p>
    <w:p w14:paraId="688968D4" w14:textId="4FBDFFA7" w:rsidR="00AC6DD5" w:rsidRDefault="006474A5" w:rsidP="0067263C">
      <w:r>
        <w:rPr>
          <w:rFonts w:hint="eastAsia"/>
        </w:rPr>
        <w:t xml:space="preserve">우리의 프로그램은 안드로이드 운영체제 </w:t>
      </w:r>
      <w:r>
        <w:t>6.0 (</w:t>
      </w:r>
      <w:proofErr w:type="spellStart"/>
      <w:r>
        <w:rPr>
          <w:rFonts w:hint="eastAsia"/>
        </w:rPr>
        <w:t>마시멜로우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이상에서 사용 가능하다.</w:t>
      </w:r>
    </w:p>
    <w:p w14:paraId="395EDBC3" w14:textId="0EE7F50D" w:rsidR="00AC6DD5" w:rsidRPr="0067263C" w:rsidRDefault="006474A5" w:rsidP="0067263C">
      <w:r>
        <w:rPr>
          <w:rFonts w:hint="eastAsia"/>
        </w:rPr>
        <w:t>그 이유는</w:t>
      </w:r>
      <w:r>
        <w:t xml:space="preserve">, </w:t>
      </w:r>
      <w:r>
        <w:rPr>
          <w:rFonts w:hint="eastAsia"/>
        </w:rPr>
        <w:t xml:space="preserve">앱 사용 시간 데이터를 접근하는 </w:t>
      </w:r>
      <w:proofErr w:type="spellStart"/>
      <w:r>
        <w:t>Usagestatsmanager</w:t>
      </w:r>
      <w:proofErr w:type="spellEnd"/>
      <w:r>
        <w:t xml:space="preserve"> </w:t>
      </w:r>
      <w:r>
        <w:rPr>
          <w:rFonts w:hint="eastAsia"/>
        </w:rPr>
        <w:t xml:space="preserve">서비스가 </w:t>
      </w:r>
      <w:r>
        <w:t xml:space="preserve">6.0 </w:t>
      </w:r>
      <w:r>
        <w:rPr>
          <w:rFonts w:hint="eastAsia"/>
        </w:rPr>
        <w:t>버전 이상에서 제공되기 때문이다.</w:t>
      </w:r>
    </w:p>
    <w:sectPr w:rsidR="00AC6DD5" w:rsidRPr="0067263C" w:rsidSect="00986EE3">
      <w:footerReference w:type="default" r:id="rId21"/>
      <w:headerReference w:type="first" r:id="rId2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A29F2" w14:textId="77777777" w:rsidR="00016470" w:rsidRDefault="00016470" w:rsidP="00855982">
      <w:pPr>
        <w:spacing w:after="0" w:line="240" w:lineRule="auto"/>
      </w:pPr>
      <w:r>
        <w:separator/>
      </w:r>
    </w:p>
  </w:endnote>
  <w:endnote w:type="continuationSeparator" w:id="0">
    <w:p w14:paraId="46FBE488" w14:textId="77777777" w:rsidR="00016470" w:rsidRDefault="00016470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Bold">
    <w:panose1 w:val="000008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511C" w14:textId="77777777" w:rsidR="00A60A66" w:rsidRDefault="00A60A66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95B06" w14:textId="77777777" w:rsidR="00016470" w:rsidRDefault="00016470" w:rsidP="00855982">
      <w:pPr>
        <w:spacing w:after="0" w:line="240" w:lineRule="auto"/>
      </w:pPr>
      <w:r>
        <w:separator/>
      </w:r>
    </w:p>
  </w:footnote>
  <w:footnote w:type="continuationSeparator" w:id="0">
    <w:p w14:paraId="54014A4A" w14:textId="77777777" w:rsidR="00016470" w:rsidRDefault="00016470" w:rsidP="00855982">
      <w:pPr>
        <w:spacing w:after="0" w:line="240" w:lineRule="auto"/>
      </w:pPr>
      <w:r>
        <w:continuationSeparator/>
      </w:r>
    </w:p>
  </w:footnote>
  <w:footnote w:id="1">
    <w:p w14:paraId="23F08264" w14:textId="77777777" w:rsidR="00A60A66" w:rsidRDefault="00A60A66" w:rsidP="00A60A66">
      <w:pPr>
        <w:pStyle w:val="ae"/>
      </w:pPr>
      <w:r w:rsidRPr="0076580E">
        <w:rPr>
          <w:rStyle w:val="af9"/>
          <w:sz w:val="18"/>
          <w:szCs w:val="16"/>
        </w:rPr>
        <w:footnoteRef/>
      </w:r>
      <w:r w:rsidRPr="0076580E">
        <w:rPr>
          <w:sz w:val="18"/>
          <w:szCs w:val="16"/>
        </w:rPr>
        <w:t xml:space="preserve"> </w:t>
      </w:r>
      <w:r w:rsidRPr="0076580E">
        <w:rPr>
          <w:rFonts w:hint="eastAsia"/>
          <w:sz w:val="18"/>
          <w:szCs w:val="16"/>
        </w:rPr>
        <w:t>방송통신위원회,</w:t>
      </w:r>
      <w:r w:rsidRPr="0076580E">
        <w:rPr>
          <w:sz w:val="18"/>
          <w:szCs w:val="16"/>
        </w:rPr>
        <w:t xml:space="preserve"> 2019 방송매체 이용행태 조사</w:t>
      </w:r>
      <w:r w:rsidRPr="0076580E">
        <w:rPr>
          <w:rFonts w:hint="eastAsia"/>
          <w:sz w:val="18"/>
          <w:szCs w:val="16"/>
        </w:rPr>
        <w:t xml:space="preserve"> </w:t>
      </w:r>
      <w:r w:rsidRPr="0076580E">
        <w:rPr>
          <w:sz w:val="18"/>
          <w:szCs w:val="16"/>
        </w:rPr>
        <w:t>(2019.12)</w:t>
      </w:r>
    </w:p>
  </w:footnote>
  <w:footnote w:id="2">
    <w:p w14:paraId="5CC70DD8" w14:textId="77777777" w:rsidR="00A60A66" w:rsidRPr="00EF0519" w:rsidRDefault="00A60A66" w:rsidP="00A60A66">
      <w:pPr>
        <w:pStyle w:val="ae"/>
        <w:spacing w:line="240" w:lineRule="atLeast"/>
        <w:rPr>
          <w:sz w:val="18"/>
          <w:szCs w:val="18"/>
        </w:rPr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이충재,</w:t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현대인의 스트레스, 어떻게 극복할 것인가(</w:t>
      </w:r>
      <w:r w:rsidRPr="00EF0519">
        <w:rPr>
          <w:sz w:val="18"/>
          <w:szCs w:val="18"/>
        </w:rPr>
        <w:t>2018.06)</w:t>
      </w:r>
    </w:p>
  </w:footnote>
  <w:footnote w:id="3">
    <w:p w14:paraId="5B6AF74D" w14:textId="77777777" w:rsidR="00A60A66" w:rsidRPr="00EF0519" w:rsidRDefault="00A60A66" w:rsidP="00A60A66">
      <w:pPr>
        <w:pStyle w:val="ae"/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질병관리본부,</w:t>
      </w:r>
      <w:r w:rsidRPr="00EF0519">
        <w:rPr>
          <w:sz w:val="18"/>
          <w:szCs w:val="18"/>
        </w:rPr>
        <w:t xml:space="preserve"> 주간 건강과 질병(2018)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65599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2</w:t>
    </w:r>
    <w:r w:rsidRPr="005A57EB">
      <w:rPr>
        <w:rFonts w:asciiTheme="majorEastAsia" w:eastAsiaTheme="majorEastAsia" w:hAnsiTheme="majorEastAsia" w:cstheme="majorEastAsia"/>
      </w:rPr>
      <w:t>020</w:t>
    </w:r>
    <w:r w:rsidRPr="005A57EB">
      <w:rPr>
        <w:rFonts w:asciiTheme="majorEastAsia" w:eastAsiaTheme="majorEastAsia" w:hAnsiTheme="majorEastAsia" w:cstheme="majorEastAsia" w:hint="eastAsia"/>
      </w:rPr>
      <w:t xml:space="preserve">년 </w:t>
    </w:r>
    <w:r w:rsidRPr="005A57EB">
      <w:rPr>
        <w:rFonts w:asciiTheme="majorEastAsia" w:eastAsiaTheme="majorEastAsia" w:hAnsiTheme="majorEastAsia" w:cstheme="majorEastAsia"/>
      </w:rPr>
      <w:t>- 1</w:t>
    </w:r>
    <w:r w:rsidRPr="005A57EB">
      <w:rPr>
        <w:rFonts w:asciiTheme="majorEastAsia" w:eastAsiaTheme="majorEastAsia" w:hAnsiTheme="majorEastAsia" w:cstheme="majorEastAsia" w:hint="eastAsia"/>
      </w:rPr>
      <w:t>학기</w:t>
    </w:r>
  </w:p>
  <w:p w14:paraId="4ADEB575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졸업프로젝트1</w:t>
    </w:r>
  </w:p>
  <w:p w14:paraId="68755CF6" w14:textId="77777777" w:rsidR="005A57EB" w:rsidRDefault="005A57E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56A2B"/>
    <w:multiLevelType w:val="hybridMultilevel"/>
    <w:tmpl w:val="F3D82B5C"/>
    <w:lvl w:ilvl="0" w:tplc="0409001B">
      <w:start w:val="1"/>
      <w:numFmt w:val="lowerRoman"/>
      <w:lvlText w:val="%1."/>
      <w:lvlJc w:val="right"/>
      <w:pPr>
        <w:ind w:left="1510" w:hanging="400"/>
      </w:p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DF17612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D60AB8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2A81273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FB64631"/>
    <w:multiLevelType w:val="hybridMultilevel"/>
    <w:tmpl w:val="FDCC441E"/>
    <w:lvl w:ilvl="0" w:tplc="37C28DF0">
      <w:start w:val="1"/>
      <w:numFmt w:val="lowerRoman"/>
      <w:lvlText w:val="%1."/>
      <w:lvlJc w:val="right"/>
      <w:pPr>
        <w:ind w:left="151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23" w15:restartNumberingAfterBreak="0">
    <w:nsid w:val="72974F8A"/>
    <w:multiLevelType w:val="hybridMultilevel"/>
    <w:tmpl w:val="2F9CE0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A72E7A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58546AB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B02FD9"/>
    <w:multiLevelType w:val="hybridMultilevel"/>
    <w:tmpl w:val="96D4BB7A"/>
    <w:lvl w:ilvl="0" w:tplc="BDF60D1C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1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20"/>
  </w:num>
  <w:num w:numId="30">
    <w:abstractNumId w:val="15"/>
  </w:num>
  <w:num w:numId="31">
    <w:abstractNumId w:val="23"/>
  </w:num>
  <w:num w:numId="32">
    <w:abstractNumId w:val="19"/>
  </w:num>
  <w:num w:numId="33">
    <w:abstractNumId w:val="25"/>
  </w:num>
  <w:num w:numId="34">
    <w:abstractNumId w:val="10"/>
  </w:num>
  <w:num w:numId="35">
    <w:abstractNumId w:val="26"/>
  </w:num>
  <w:num w:numId="36">
    <w:abstractNumId w:val="22"/>
  </w:num>
  <w:num w:numId="37">
    <w:abstractNumId w:val="24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3"/>
    <w:rsid w:val="00002AA3"/>
    <w:rsid w:val="0001167D"/>
    <w:rsid w:val="00016470"/>
    <w:rsid w:val="000218AD"/>
    <w:rsid w:val="0002703E"/>
    <w:rsid w:val="000319C4"/>
    <w:rsid w:val="00031E13"/>
    <w:rsid w:val="00050C46"/>
    <w:rsid w:val="00086598"/>
    <w:rsid w:val="00086F23"/>
    <w:rsid w:val="00093B68"/>
    <w:rsid w:val="000A3515"/>
    <w:rsid w:val="000A70B8"/>
    <w:rsid w:val="000B67F2"/>
    <w:rsid w:val="000B6AB4"/>
    <w:rsid w:val="000C5104"/>
    <w:rsid w:val="000C526A"/>
    <w:rsid w:val="000D449E"/>
    <w:rsid w:val="000D683E"/>
    <w:rsid w:val="00105D99"/>
    <w:rsid w:val="00124115"/>
    <w:rsid w:val="00126675"/>
    <w:rsid w:val="00131F52"/>
    <w:rsid w:val="00147E44"/>
    <w:rsid w:val="0015203D"/>
    <w:rsid w:val="001537ED"/>
    <w:rsid w:val="001565FD"/>
    <w:rsid w:val="001569A6"/>
    <w:rsid w:val="0015756A"/>
    <w:rsid w:val="00180C3A"/>
    <w:rsid w:val="001848EC"/>
    <w:rsid w:val="00194017"/>
    <w:rsid w:val="00197326"/>
    <w:rsid w:val="001A7A75"/>
    <w:rsid w:val="001B09C0"/>
    <w:rsid w:val="001C51DB"/>
    <w:rsid w:val="001D4362"/>
    <w:rsid w:val="001E0C70"/>
    <w:rsid w:val="001E0C80"/>
    <w:rsid w:val="002202AB"/>
    <w:rsid w:val="00223203"/>
    <w:rsid w:val="00230F1F"/>
    <w:rsid w:val="002348C6"/>
    <w:rsid w:val="002435CC"/>
    <w:rsid w:val="00263777"/>
    <w:rsid w:val="002925A6"/>
    <w:rsid w:val="00293582"/>
    <w:rsid w:val="002961EF"/>
    <w:rsid w:val="00296345"/>
    <w:rsid w:val="002B6313"/>
    <w:rsid w:val="002C26A0"/>
    <w:rsid w:val="002C33EA"/>
    <w:rsid w:val="002D4642"/>
    <w:rsid w:val="002E2808"/>
    <w:rsid w:val="002F25CE"/>
    <w:rsid w:val="002F6086"/>
    <w:rsid w:val="002F6789"/>
    <w:rsid w:val="0032082B"/>
    <w:rsid w:val="00337FB1"/>
    <w:rsid w:val="0034708D"/>
    <w:rsid w:val="0035601D"/>
    <w:rsid w:val="003651D0"/>
    <w:rsid w:val="003902C7"/>
    <w:rsid w:val="00392AE0"/>
    <w:rsid w:val="0039483B"/>
    <w:rsid w:val="003A7F02"/>
    <w:rsid w:val="003B033F"/>
    <w:rsid w:val="003B62CF"/>
    <w:rsid w:val="003C36DC"/>
    <w:rsid w:val="003D5F8A"/>
    <w:rsid w:val="003E0FCA"/>
    <w:rsid w:val="003F5DAF"/>
    <w:rsid w:val="0040362C"/>
    <w:rsid w:val="00404289"/>
    <w:rsid w:val="00405A9F"/>
    <w:rsid w:val="004100A2"/>
    <w:rsid w:val="004129CF"/>
    <w:rsid w:val="004159BC"/>
    <w:rsid w:val="0041657A"/>
    <w:rsid w:val="00420E14"/>
    <w:rsid w:val="00422B21"/>
    <w:rsid w:val="00444930"/>
    <w:rsid w:val="00446A7C"/>
    <w:rsid w:val="004652AB"/>
    <w:rsid w:val="00471674"/>
    <w:rsid w:val="004727B9"/>
    <w:rsid w:val="00476B33"/>
    <w:rsid w:val="00482EAD"/>
    <w:rsid w:val="00483163"/>
    <w:rsid w:val="004848B5"/>
    <w:rsid w:val="004928E6"/>
    <w:rsid w:val="004A3E69"/>
    <w:rsid w:val="004D5C75"/>
    <w:rsid w:val="004D636C"/>
    <w:rsid w:val="004E0C09"/>
    <w:rsid w:val="005035ED"/>
    <w:rsid w:val="0051179F"/>
    <w:rsid w:val="0051189F"/>
    <w:rsid w:val="005252BE"/>
    <w:rsid w:val="00531899"/>
    <w:rsid w:val="005319CB"/>
    <w:rsid w:val="00545152"/>
    <w:rsid w:val="005519E3"/>
    <w:rsid w:val="00577109"/>
    <w:rsid w:val="00583746"/>
    <w:rsid w:val="00586223"/>
    <w:rsid w:val="00586D07"/>
    <w:rsid w:val="005A57EB"/>
    <w:rsid w:val="005A78E1"/>
    <w:rsid w:val="005C3B09"/>
    <w:rsid w:val="005C69EC"/>
    <w:rsid w:val="005C6ADE"/>
    <w:rsid w:val="005C6B08"/>
    <w:rsid w:val="005D45AF"/>
    <w:rsid w:val="005D4EA2"/>
    <w:rsid w:val="005E68A8"/>
    <w:rsid w:val="005F1D76"/>
    <w:rsid w:val="005F1E37"/>
    <w:rsid w:val="005F58BB"/>
    <w:rsid w:val="00622982"/>
    <w:rsid w:val="0062335A"/>
    <w:rsid w:val="006317E9"/>
    <w:rsid w:val="006474A5"/>
    <w:rsid w:val="006508D7"/>
    <w:rsid w:val="00660311"/>
    <w:rsid w:val="00661258"/>
    <w:rsid w:val="0067263C"/>
    <w:rsid w:val="00677594"/>
    <w:rsid w:val="00681B25"/>
    <w:rsid w:val="00684560"/>
    <w:rsid w:val="0068538B"/>
    <w:rsid w:val="006868B3"/>
    <w:rsid w:val="00690057"/>
    <w:rsid w:val="0069540D"/>
    <w:rsid w:val="006B1456"/>
    <w:rsid w:val="006B7517"/>
    <w:rsid w:val="006C134B"/>
    <w:rsid w:val="006C3252"/>
    <w:rsid w:val="006D1559"/>
    <w:rsid w:val="006D3C62"/>
    <w:rsid w:val="006D451E"/>
    <w:rsid w:val="006E5C3C"/>
    <w:rsid w:val="006E6CCE"/>
    <w:rsid w:val="006F26C4"/>
    <w:rsid w:val="007001C8"/>
    <w:rsid w:val="00706644"/>
    <w:rsid w:val="0071356E"/>
    <w:rsid w:val="007278DA"/>
    <w:rsid w:val="00732188"/>
    <w:rsid w:val="007364E7"/>
    <w:rsid w:val="00750EC5"/>
    <w:rsid w:val="0076580E"/>
    <w:rsid w:val="0077345A"/>
    <w:rsid w:val="00777D56"/>
    <w:rsid w:val="00780CA3"/>
    <w:rsid w:val="007818C4"/>
    <w:rsid w:val="007833A7"/>
    <w:rsid w:val="00785B9C"/>
    <w:rsid w:val="0078739B"/>
    <w:rsid w:val="0079388D"/>
    <w:rsid w:val="0079471B"/>
    <w:rsid w:val="007A32A0"/>
    <w:rsid w:val="007A4619"/>
    <w:rsid w:val="007B1FFB"/>
    <w:rsid w:val="007B218F"/>
    <w:rsid w:val="007D29D0"/>
    <w:rsid w:val="007F11D4"/>
    <w:rsid w:val="007F767F"/>
    <w:rsid w:val="00801DD8"/>
    <w:rsid w:val="00801ECD"/>
    <w:rsid w:val="008334C1"/>
    <w:rsid w:val="008410E8"/>
    <w:rsid w:val="00855982"/>
    <w:rsid w:val="00857F70"/>
    <w:rsid w:val="00860D05"/>
    <w:rsid w:val="008928DF"/>
    <w:rsid w:val="00894C3C"/>
    <w:rsid w:val="008A76DE"/>
    <w:rsid w:val="008B3A06"/>
    <w:rsid w:val="008C5A24"/>
    <w:rsid w:val="008D2D02"/>
    <w:rsid w:val="008E7DF3"/>
    <w:rsid w:val="008F15A7"/>
    <w:rsid w:val="008F172A"/>
    <w:rsid w:val="008F60BD"/>
    <w:rsid w:val="0091049A"/>
    <w:rsid w:val="00910EEB"/>
    <w:rsid w:val="00914B7E"/>
    <w:rsid w:val="00916B4F"/>
    <w:rsid w:val="0092146C"/>
    <w:rsid w:val="00927EDE"/>
    <w:rsid w:val="00937ADB"/>
    <w:rsid w:val="00945A5B"/>
    <w:rsid w:val="0095117D"/>
    <w:rsid w:val="00957473"/>
    <w:rsid w:val="00964626"/>
    <w:rsid w:val="009657C3"/>
    <w:rsid w:val="0097737E"/>
    <w:rsid w:val="009822EC"/>
    <w:rsid w:val="00982614"/>
    <w:rsid w:val="00986EE3"/>
    <w:rsid w:val="00997FB7"/>
    <w:rsid w:val="009A5859"/>
    <w:rsid w:val="009B5C97"/>
    <w:rsid w:val="009B75E8"/>
    <w:rsid w:val="009D291F"/>
    <w:rsid w:val="009D375C"/>
    <w:rsid w:val="009F23D2"/>
    <w:rsid w:val="00A10484"/>
    <w:rsid w:val="00A162FB"/>
    <w:rsid w:val="00A2568B"/>
    <w:rsid w:val="00A27C4B"/>
    <w:rsid w:val="00A34411"/>
    <w:rsid w:val="00A468E0"/>
    <w:rsid w:val="00A470C0"/>
    <w:rsid w:val="00A50443"/>
    <w:rsid w:val="00A522A7"/>
    <w:rsid w:val="00A60A66"/>
    <w:rsid w:val="00A72049"/>
    <w:rsid w:val="00A73A45"/>
    <w:rsid w:val="00A80D7E"/>
    <w:rsid w:val="00AA0FB2"/>
    <w:rsid w:val="00AA24E0"/>
    <w:rsid w:val="00AC6DD5"/>
    <w:rsid w:val="00AE1AD0"/>
    <w:rsid w:val="00AE39F7"/>
    <w:rsid w:val="00AF62C9"/>
    <w:rsid w:val="00B0103A"/>
    <w:rsid w:val="00B0629A"/>
    <w:rsid w:val="00B0702D"/>
    <w:rsid w:val="00B150C1"/>
    <w:rsid w:val="00B15C9A"/>
    <w:rsid w:val="00B16300"/>
    <w:rsid w:val="00B24987"/>
    <w:rsid w:val="00B366A0"/>
    <w:rsid w:val="00B414A0"/>
    <w:rsid w:val="00B54118"/>
    <w:rsid w:val="00B5657B"/>
    <w:rsid w:val="00B649C1"/>
    <w:rsid w:val="00B64F31"/>
    <w:rsid w:val="00B80FFF"/>
    <w:rsid w:val="00B87787"/>
    <w:rsid w:val="00B93F66"/>
    <w:rsid w:val="00B94BC9"/>
    <w:rsid w:val="00BA1C6C"/>
    <w:rsid w:val="00BC206A"/>
    <w:rsid w:val="00BC7843"/>
    <w:rsid w:val="00BE4A26"/>
    <w:rsid w:val="00BE7CA8"/>
    <w:rsid w:val="00BF73A9"/>
    <w:rsid w:val="00C17293"/>
    <w:rsid w:val="00C25D0A"/>
    <w:rsid w:val="00C40245"/>
    <w:rsid w:val="00C71827"/>
    <w:rsid w:val="00C73B39"/>
    <w:rsid w:val="00C76CD4"/>
    <w:rsid w:val="00C93D94"/>
    <w:rsid w:val="00CA341C"/>
    <w:rsid w:val="00CB6B66"/>
    <w:rsid w:val="00CB6E6E"/>
    <w:rsid w:val="00CC186A"/>
    <w:rsid w:val="00CC258F"/>
    <w:rsid w:val="00CC4CAF"/>
    <w:rsid w:val="00CD1D82"/>
    <w:rsid w:val="00CD2718"/>
    <w:rsid w:val="00CD7B68"/>
    <w:rsid w:val="00CE5120"/>
    <w:rsid w:val="00CE73C3"/>
    <w:rsid w:val="00CF0806"/>
    <w:rsid w:val="00CF1E31"/>
    <w:rsid w:val="00CF48F7"/>
    <w:rsid w:val="00D1690F"/>
    <w:rsid w:val="00D366F1"/>
    <w:rsid w:val="00D46DF4"/>
    <w:rsid w:val="00D51457"/>
    <w:rsid w:val="00D5229C"/>
    <w:rsid w:val="00D529C8"/>
    <w:rsid w:val="00D56591"/>
    <w:rsid w:val="00D60313"/>
    <w:rsid w:val="00D6495D"/>
    <w:rsid w:val="00D70361"/>
    <w:rsid w:val="00D93E9A"/>
    <w:rsid w:val="00DA07D2"/>
    <w:rsid w:val="00DA0D58"/>
    <w:rsid w:val="00DC1058"/>
    <w:rsid w:val="00DC4C43"/>
    <w:rsid w:val="00DC609E"/>
    <w:rsid w:val="00DE2BE9"/>
    <w:rsid w:val="00DE4497"/>
    <w:rsid w:val="00DE68D1"/>
    <w:rsid w:val="00DF2DC4"/>
    <w:rsid w:val="00E04D6D"/>
    <w:rsid w:val="00E079B8"/>
    <w:rsid w:val="00E11622"/>
    <w:rsid w:val="00E418EA"/>
    <w:rsid w:val="00E43D22"/>
    <w:rsid w:val="00E52B16"/>
    <w:rsid w:val="00E60BB9"/>
    <w:rsid w:val="00E700E1"/>
    <w:rsid w:val="00E80BFC"/>
    <w:rsid w:val="00E85189"/>
    <w:rsid w:val="00E86B52"/>
    <w:rsid w:val="00EB415E"/>
    <w:rsid w:val="00EC7CCC"/>
    <w:rsid w:val="00ED2742"/>
    <w:rsid w:val="00EE118A"/>
    <w:rsid w:val="00EF2C42"/>
    <w:rsid w:val="00EF5379"/>
    <w:rsid w:val="00F00FF4"/>
    <w:rsid w:val="00F11CFD"/>
    <w:rsid w:val="00F221BF"/>
    <w:rsid w:val="00F22C10"/>
    <w:rsid w:val="00F24B47"/>
    <w:rsid w:val="00F25953"/>
    <w:rsid w:val="00F337DB"/>
    <w:rsid w:val="00F33E49"/>
    <w:rsid w:val="00F92C84"/>
    <w:rsid w:val="00F9780E"/>
    <w:rsid w:val="00FA66CB"/>
    <w:rsid w:val="00FC23D3"/>
    <w:rsid w:val="00FC7942"/>
    <w:rsid w:val="00FD262C"/>
    <w:rsid w:val="00FE3CB9"/>
    <w:rsid w:val="00FF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8016"/>
  <w15:chartTrackingRefBased/>
  <w15:docId w15:val="{DD1F4C10-30E0-4286-819E-EE4A9D4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E3"/>
  </w:style>
  <w:style w:type="paragraph" w:styleId="1">
    <w:name w:val="heading 1"/>
    <w:basedOn w:val="a"/>
    <w:next w:val="a"/>
    <w:link w:val="1Char"/>
    <w:autoRedefine/>
    <w:uiPriority w:val="9"/>
    <w:qFormat/>
    <w:rsid w:val="00DE68D1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Cs/>
      <w:smallCaps/>
      <w:sz w:val="3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986EE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autoRedefine/>
    <w:uiPriority w:val="1"/>
    <w:qFormat/>
    <w:rsid w:val="00986EE3"/>
    <w:pPr>
      <w:spacing w:after="0" w:line="240" w:lineRule="auto"/>
      <w:contextualSpacing/>
    </w:pPr>
    <w:rPr>
      <w:sz w:val="40"/>
      <w:szCs w:val="56"/>
    </w:rPr>
  </w:style>
  <w:style w:type="character" w:customStyle="1" w:styleId="Char">
    <w:name w:val="제목 Char"/>
    <w:basedOn w:val="a0"/>
    <w:link w:val="a3"/>
    <w:uiPriority w:val="1"/>
    <w:rsid w:val="00CF48F7"/>
    <w:rPr>
      <w:rFonts w:asciiTheme="majorHAnsi" w:eastAsiaTheme="majorEastAsia" w:hAnsiTheme="majorHAnsi" w:cstheme="majorBidi"/>
      <w:bCs/>
      <w:smallCaps/>
      <w:sz w:val="40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DE68D1"/>
    <w:rPr>
      <w:rFonts w:asciiTheme="majorHAnsi" w:eastAsiaTheme="majorEastAsia" w:hAnsiTheme="majorHAnsi" w:cstheme="majorBidi"/>
      <w:bCs/>
      <w:smallCaps/>
      <w:sz w:val="32"/>
      <w:szCs w:val="36"/>
    </w:rPr>
  </w:style>
  <w:style w:type="character" w:customStyle="1" w:styleId="2Char">
    <w:name w:val="제목 2 Char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rsid w:val="00986EE3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6Char">
    <w:name w:val="제목 6 Char"/>
    <w:basedOn w:val="a0"/>
    <w:link w:val="6"/>
    <w:uiPriority w:val="9"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No Spacing"/>
    <w:link w:val="Charb"/>
    <w:uiPriority w:val="1"/>
    <w:qFormat/>
    <w:rsid w:val="00986EE3"/>
    <w:pPr>
      <w:spacing w:after="0" w:line="240" w:lineRule="auto"/>
    </w:pPr>
  </w:style>
  <w:style w:type="character" w:customStyle="1" w:styleId="Charb">
    <w:name w:val="간격 없음 Char"/>
    <w:basedOn w:val="a0"/>
    <w:link w:val="af8"/>
    <w:uiPriority w:val="1"/>
    <w:rsid w:val="00986EE3"/>
  </w:style>
  <w:style w:type="paragraph" w:styleId="10">
    <w:name w:val="toc 1"/>
    <w:basedOn w:val="a"/>
    <w:next w:val="a"/>
    <w:autoRedefine/>
    <w:uiPriority w:val="39"/>
    <w:unhideWhenUsed/>
    <w:rsid w:val="005A78E1"/>
    <w:pPr>
      <w:tabs>
        <w:tab w:val="right" w:leader="dot" w:pos="9017"/>
      </w:tabs>
    </w:pPr>
  </w:style>
  <w:style w:type="character" w:styleId="af9">
    <w:name w:val="footnote reference"/>
    <w:basedOn w:val="a0"/>
    <w:uiPriority w:val="99"/>
    <w:semiHidden/>
    <w:unhideWhenUsed/>
    <w:rsid w:val="005C3B09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2C33EA"/>
    <w:pPr>
      <w:ind w:leftChars="400" w:left="800"/>
    </w:pPr>
  </w:style>
  <w:style w:type="table" w:styleId="afb">
    <w:name w:val="Table Grid"/>
    <w:basedOn w:val="a1"/>
    <w:uiPriority w:val="39"/>
    <w:rsid w:val="00404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unhideWhenUsed/>
    <w:rsid w:val="002F678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050" b="0">
                <a:solidFill>
                  <a:schemeClr val="tx1"/>
                </a:solidFill>
              </a:rPr>
              <a:t>스마트폰 이용빈도</a:t>
            </a:r>
            <a:r>
              <a:rPr lang="en-US" altLang="ko-KR" sz="1050" b="0" baseline="0">
                <a:solidFill>
                  <a:schemeClr val="tx1"/>
                </a:solidFill>
              </a:rPr>
              <a:t>: </a:t>
            </a:r>
            <a:r>
              <a:rPr lang="ko-KR" altLang="en-US" sz="1050" b="0">
                <a:solidFill>
                  <a:schemeClr val="tx1"/>
                </a:solidFill>
              </a:rPr>
              <a:t>주 </a:t>
            </a:r>
            <a:r>
              <a:rPr lang="en-US" altLang="ko-KR" sz="1050" b="0">
                <a:solidFill>
                  <a:schemeClr val="tx1"/>
                </a:solidFill>
              </a:rPr>
              <a:t>5</a:t>
            </a:r>
            <a:r>
              <a:rPr lang="ko-KR" altLang="en-US" sz="1050" b="0">
                <a:solidFill>
                  <a:schemeClr val="tx1"/>
                </a:solidFill>
              </a:rPr>
              <a:t>일 이상 사용 </a:t>
            </a:r>
            <a:r>
              <a:rPr lang="en-US" altLang="ko-KR" sz="1050" b="0">
                <a:solidFill>
                  <a:schemeClr val="tx1"/>
                </a:solidFill>
              </a:rPr>
              <a:t>(%)</a:t>
            </a:r>
          </a:p>
        </c:rich>
      </c:tx>
      <c:layout>
        <c:manualLayout>
          <c:xMode val="edge"/>
          <c:yMode val="edge"/>
          <c:x val="0.12280390530687528"/>
          <c:y val="5.48847420417124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스마트폰(주5일이상 사용)</c:v>
                </c:pt>
              </c:strCache>
            </c:strRef>
          </c:tx>
          <c:spPr>
            <a:solidFill>
              <a:srgbClr val="09B37E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0C72-43CE-9847-3B779AEEA6E8}"/>
              </c:ext>
            </c:extLst>
          </c:dPt>
          <c:dPt>
            <c:idx val="2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0C72-43CE-9847-3B779AEEA6E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10대</c:v>
                </c:pt>
                <c:pt idx="1">
                  <c:v>20대</c:v>
                </c:pt>
                <c:pt idx="2">
                  <c:v>30대</c:v>
                </c:pt>
                <c:pt idx="3">
                  <c:v>40대</c:v>
                </c:pt>
                <c:pt idx="4">
                  <c:v>50대</c:v>
                </c:pt>
                <c:pt idx="5">
                  <c:v>60대</c:v>
                </c:pt>
                <c:pt idx="6">
                  <c:v>70대 이상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96.1</c:v>
                </c:pt>
                <c:pt idx="1">
                  <c:v>98.8</c:v>
                </c:pt>
                <c:pt idx="2">
                  <c:v>98.8</c:v>
                </c:pt>
                <c:pt idx="3">
                  <c:v>96.1</c:v>
                </c:pt>
                <c:pt idx="4">
                  <c:v>93.4</c:v>
                </c:pt>
                <c:pt idx="5">
                  <c:v>76.2</c:v>
                </c:pt>
                <c:pt idx="6">
                  <c:v>29.9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C72-43CE-9847-3B779AEEA6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3"/>
        <c:axId val="528896624"/>
        <c:axId val="949019024"/>
      </c:barChart>
      <c:catAx>
        <c:axId val="5288966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49019024"/>
        <c:crosses val="autoZero"/>
        <c:auto val="1"/>
        <c:lblAlgn val="ctr"/>
        <c:lblOffset val="100"/>
        <c:noMultiLvlLbl val="0"/>
      </c:catAx>
      <c:valAx>
        <c:axId val="949019024"/>
        <c:scaling>
          <c:orientation val="minMax"/>
          <c:max val="100"/>
        </c:scaling>
        <c:delete val="1"/>
        <c:axPos val="t"/>
        <c:numFmt formatCode="General" sourceLinked="1"/>
        <c:majorTickMark val="out"/>
        <c:minorTickMark val="none"/>
        <c:tickLblPos val="nextTo"/>
        <c:crossAx val="528896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00">
                <a:solidFill>
                  <a:sysClr val="windowText" lastClr="000000"/>
                </a:solidFill>
              </a:rPr>
              <a:t> '18 </a:t>
            </a:r>
            <a:r>
              <a:rPr lang="ko-KR" altLang="en-US" sz="1100">
                <a:solidFill>
                  <a:sysClr val="windowText" lastClr="000000"/>
                </a:solidFill>
              </a:rPr>
              <a:t>연령별 스트레스 인지율 </a:t>
            </a:r>
            <a:r>
              <a:rPr lang="en-US" altLang="ko-KR" sz="1100">
                <a:solidFill>
                  <a:sysClr val="windowText" lastClr="000000"/>
                </a:solidFill>
              </a:rPr>
              <a:t>(%)</a:t>
            </a:r>
            <a:endParaRPr lang="ko-KR" altLang="en-US" sz="1100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인지율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F935-49F7-A161-4B01832E4557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F935-49F7-A161-4B01832E4557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solidFill>
                  <a:schemeClr val="bg1">
                    <a:lumMod val="85000"/>
                    <a:alpha val="99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935-49F7-A161-4B01832E455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none" lIns="38100" tIns="19050" rIns="38100" bIns="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20대</c:v>
                </c:pt>
                <c:pt idx="1">
                  <c:v>30대</c:v>
                </c:pt>
                <c:pt idx="2">
                  <c:v>40대</c:v>
                </c:pt>
                <c:pt idx="3">
                  <c:v>50대</c:v>
                </c:pt>
                <c:pt idx="4">
                  <c:v>60대</c:v>
                </c:pt>
                <c:pt idx="5">
                  <c:v>70대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35.700000000000003</c:v>
                </c:pt>
                <c:pt idx="1">
                  <c:v>34.299999999999997</c:v>
                </c:pt>
                <c:pt idx="2">
                  <c:v>28.1</c:v>
                </c:pt>
                <c:pt idx="3">
                  <c:v>22.8</c:v>
                </c:pt>
                <c:pt idx="4">
                  <c:v>21.3</c:v>
                </c:pt>
                <c:pt idx="5">
                  <c:v>16.8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935-49F7-A161-4B01832E45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98"/>
        <c:overlap val="-63"/>
        <c:axId val="1066371535"/>
        <c:axId val="1016696559"/>
      </c:barChart>
      <c:catAx>
        <c:axId val="10663715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tIns="0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16696559"/>
        <c:crosses val="autoZero"/>
        <c:auto val="1"/>
        <c:lblAlgn val="ctr"/>
        <c:lblOffset val="100"/>
        <c:noMultiLvlLbl val="0"/>
      </c:catAx>
      <c:valAx>
        <c:axId val="1016696559"/>
        <c:scaling>
          <c:orientation val="minMax"/>
        </c:scaling>
        <c:delete val="0"/>
        <c:axPos val="l"/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bg1">
                <a:lumMod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66371535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사용자 지정 10">
      <a:majorFont>
        <a:latin typeface="KoPubWorld돋움체_Pro Bold"/>
        <a:ea typeface="KoPubWorld돋움체_Pro Bold"/>
        <a:cs typeface=""/>
      </a:majorFont>
      <a:minorFont>
        <a:latin typeface="KoPubWorld돋움체_Pro Medium"/>
        <a:ea typeface="KoPubWorld돋움체_Pro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2020-04-27T00:00:00</PublishDate>
  <Abstract/>
  <CompanyAddress>2020 1학기   시작반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0D947F-CE35-4536-9516-24030E515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있음).dotx</Template>
  <TotalTime>1531</TotalTime>
  <Pages>1</Pages>
  <Words>1127</Words>
  <Characters>6428</Characters>
  <Application>Microsoft Office Word</Application>
  <DocSecurity>0</DocSecurity>
  <Lines>53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프로젝트 제안서</vt:lpstr>
      <vt:lpstr/>
    </vt:vector>
  </TitlesOfParts>
  <Company>지도교수: 박소영</Company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제안서</dc:title>
  <dc:subject>[스마트폰 사용 패턴 분석을 통한 스트레스 수준 예측]</dc:subject>
  <dc:creator>201711356천세진, 201612066김지효</dc:creator>
  <cp:keywords/>
  <dc:description/>
  <cp:lastModifiedBy>천세진</cp:lastModifiedBy>
  <cp:revision>375</cp:revision>
  <cp:lastPrinted>2020-06-29T07:41:00Z</cp:lastPrinted>
  <dcterms:created xsi:type="dcterms:W3CDTF">2020-04-22T03:58:00Z</dcterms:created>
  <dcterms:modified xsi:type="dcterms:W3CDTF">2020-06-29T07:42:00Z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APDescription">
    <vt:lpwstr/>
  </property>
  <property fmtid="{D5CDD505-2E9C-101B-9397-08002B2CF9AE}" pid="9" name="AssetExpire">
    <vt:lpwstr/>
  </property>
  <property fmtid="{D5CDD505-2E9C-101B-9397-08002B2CF9AE}" pid="10" name="CampaignTagsTaxHTField0">
    <vt:lpwstr/>
  </property>
  <property fmtid="{D5CDD505-2E9C-101B-9397-08002B2CF9AE}" pid="11" name="IntlLangReviewDate">
    <vt:lpwstr/>
  </property>
  <property fmtid="{D5CDD505-2E9C-101B-9397-08002B2CF9AE}" pid="12" name="TPFriendlyName">
    <vt:lpwstr/>
  </property>
  <property fmtid="{D5CDD505-2E9C-101B-9397-08002B2CF9AE}" pid="13" name="IntlLangReview">
    <vt:lpwstr/>
  </property>
  <property fmtid="{D5CDD505-2E9C-101B-9397-08002B2CF9AE}" pid="14" name="LocLastLocAttemptVersionLookup">
    <vt:lpwstr/>
  </property>
  <property fmtid="{D5CDD505-2E9C-101B-9397-08002B2CF9AE}" pid="15" name="PolicheckWords">
    <vt:lpwstr/>
  </property>
  <property fmtid="{D5CDD505-2E9C-101B-9397-08002B2CF9AE}" pid="16" name="SubmitterId">
    <vt:lpwstr/>
  </property>
  <property fmtid="{D5CDD505-2E9C-101B-9397-08002B2CF9AE}" pid="17" name="AcquiredFrom">
    <vt:lpwstr/>
  </property>
  <property fmtid="{D5CDD505-2E9C-101B-9397-08002B2CF9AE}" pid="18" name="EditorialStatus">
    <vt:lpwstr/>
  </property>
  <property fmtid="{D5CDD505-2E9C-101B-9397-08002B2CF9AE}" pid="19" name="Markets">
    <vt:lpwstr/>
  </property>
  <property fmtid="{D5CDD505-2E9C-101B-9397-08002B2CF9AE}" pid="20" name="OriginAsset">
    <vt:lpwstr/>
  </property>
  <property fmtid="{D5CDD505-2E9C-101B-9397-08002B2CF9AE}" pid="21" name="AssetStart">
    <vt:lpwstr/>
  </property>
  <property fmtid="{D5CDD505-2E9C-101B-9397-08002B2CF9AE}" pid="22" name="FriendlyTitle">
    <vt:lpwstr/>
  </property>
  <property fmtid="{D5CDD505-2E9C-101B-9397-08002B2CF9AE}" pid="23" name="MarketSpecific">
    <vt:lpwstr/>
  </property>
  <property fmtid="{D5CDD505-2E9C-101B-9397-08002B2CF9AE}" pid="24" name="TPNamespace">
    <vt:lpwstr/>
  </property>
  <property fmtid="{D5CDD505-2E9C-101B-9397-08002B2CF9AE}" pid="25" name="PublishStatusLookup">
    <vt:lpwstr/>
  </property>
  <property fmtid="{D5CDD505-2E9C-101B-9397-08002B2CF9AE}" pid="26" name="APAuthor">
    <vt:lpwstr/>
  </property>
  <property fmtid="{D5CDD505-2E9C-101B-9397-08002B2CF9AE}" pid="27" name="TPCommandLine">
    <vt:lpwstr/>
  </property>
  <property fmtid="{D5CDD505-2E9C-101B-9397-08002B2CF9AE}" pid="28" name="IntlLangReviewer">
    <vt:lpwstr/>
  </property>
  <property fmtid="{D5CDD505-2E9C-101B-9397-08002B2CF9AE}" pid="29" name="OpenTemplate">
    <vt:lpwstr/>
  </property>
  <property fmtid="{D5CDD505-2E9C-101B-9397-08002B2CF9AE}" pid="30" name="CSXSubmissionDate">
    <vt:lpwstr/>
  </property>
  <property fmtid="{D5CDD505-2E9C-101B-9397-08002B2CF9AE}" pid="31" name="TaxCatchAll">
    <vt:lpwstr/>
  </property>
  <property fmtid="{D5CDD505-2E9C-101B-9397-08002B2CF9AE}" pid="32" name="Manager">
    <vt:lpwstr/>
  </property>
  <property fmtid="{D5CDD505-2E9C-101B-9397-08002B2CF9AE}" pid="33" name="NumericId">
    <vt:lpwstr/>
  </property>
  <property fmtid="{D5CDD505-2E9C-101B-9397-08002B2CF9AE}" pid="34" name="ParentAssetId">
    <vt:lpwstr/>
  </property>
  <property fmtid="{D5CDD505-2E9C-101B-9397-08002B2CF9AE}" pid="35" name="OriginalSourceMarket">
    <vt:lpwstr/>
  </property>
  <property fmtid="{D5CDD505-2E9C-101B-9397-08002B2CF9AE}" pid="36" name="ApprovalStatus">
    <vt:lpwstr/>
  </property>
  <property fmtid="{D5CDD505-2E9C-101B-9397-08002B2CF9AE}" pid="37" name="TPComponent">
    <vt:lpwstr/>
  </property>
  <property fmtid="{D5CDD505-2E9C-101B-9397-08002B2CF9AE}" pid="38" name="EditorialTags">
    <vt:lpwstr/>
  </property>
  <property fmtid="{D5CDD505-2E9C-101B-9397-08002B2CF9AE}" pid="39" name="TPExecutable">
    <vt:lpwstr/>
  </property>
  <property fmtid="{D5CDD505-2E9C-101B-9397-08002B2CF9AE}" pid="40" name="TPLaunchHelpLink">
    <vt:lpwstr/>
  </property>
  <property fmtid="{D5CDD505-2E9C-101B-9397-08002B2CF9AE}" pid="41" name="LocComments">
    <vt:lpwstr/>
  </property>
  <property fmtid="{D5CDD505-2E9C-101B-9397-08002B2CF9AE}" pid="42" name="LocRecommendedHandoff">
    <vt:lpwstr/>
  </property>
  <property fmtid="{D5CDD505-2E9C-101B-9397-08002B2CF9AE}" pid="43" name="SourceTitle">
    <vt:lpwstr/>
  </property>
  <property fmtid="{D5CDD505-2E9C-101B-9397-08002B2CF9AE}" pid="44" name="CSXUpdate">
    <vt:lpwstr/>
  </property>
  <property fmtid="{D5CDD505-2E9C-101B-9397-08002B2CF9AE}" pid="45" name="IntlLocPriority">
    <vt:lpwstr/>
  </property>
  <property fmtid="{D5CDD505-2E9C-101B-9397-08002B2CF9AE}" pid="46" name="UAProjectedTotalWords">
    <vt:lpwstr/>
  </property>
  <property fmtid="{D5CDD505-2E9C-101B-9397-08002B2CF9AE}" pid="47" name="AssetType">
    <vt:lpwstr/>
  </property>
  <property fmtid="{D5CDD505-2E9C-101B-9397-08002B2CF9AE}" pid="48" name="MachineTranslated">
    <vt:lpwstr/>
  </property>
  <property fmtid="{D5CDD505-2E9C-101B-9397-08002B2CF9AE}" pid="49" name="OutputCachingOn">
    <vt:lpwstr/>
  </property>
  <property fmtid="{D5CDD505-2E9C-101B-9397-08002B2CF9AE}" pid="50" name="TemplateStatus">
    <vt:lpwstr/>
  </property>
  <property fmtid="{D5CDD505-2E9C-101B-9397-08002B2CF9AE}" pid="51" name="IsSearchable">
    <vt:lpwstr/>
  </property>
  <property fmtid="{D5CDD505-2E9C-101B-9397-08002B2CF9AE}" pid="52" name="ContentItem">
    <vt:lpwstr/>
  </property>
  <property fmtid="{D5CDD505-2E9C-101B-9397-08002B2CF9AE}" pid="53" name="HandoffToMSDN">
    <vt:lpwstr/>
  </property>
  <property fmtid="{D5CDD505-2E9C-101B-9397-08002B2CF9AE}" pid="54" name="ShowIn">
    <vt:lpwstr/>
  </property>
  <property fmtid="{D5CDD505-2E9C-101B-9397-08002B2CF9AE}" pid="55" name="ThumbnailAssetId">
    <vt:lpwstr/>
  </property>
  <property fmtid="{D5CDD505-2E9C-101B-9397-08002B2CF9AE}" pid="56" name="UALocComments">
    <vt:lpwstr/>
  </property>
  <property fmtid="{D5CDD505-2E9C-101B-9397-08002B2CF9AE}" pid="57" name="UALocRecommendation">
    <vt:lpwstr/>
  </property>
  <property fmtid="{D5CDD505-2E9C-101B-9397-08002B2CF9AE}" pid="58" name="LastModifiedDateTime">
    <vt:lpwstr/>
  </property>
  <property fmtid="{D5CDD505-2E9C-101B-9397-08002B2CF9AE}" pid="59" name="LegacyData">
    <vt:lpwstr/>
  </property>
  <property fmtid="{D5CDD505-2E9C-101B-9397-08002B2CF9AE}" pid="60" name="LocManualTestRequired">
    <vt:lpwstr/>
  </property>
  <property fmtid="{D5CDD505-2E9C-101B-9397-08002B2CF9AE}" pid="61" name="LocMarketGroupTiers2">
    <vt:lpwstr/>
  </property>
  <property fmtid="{D5CDD505-2E9C-101B-9397-08002B2CF9AE}" pid="62" name="ClipArtFilename">
    <vt:lpwstr/>
  </property>
  <property fmtid="{D5CDD505-2E9C-101B-9397-08002B2CF9AE}" pid="63" name="TPApplication">
    <vt:lpwstr/>
  </property>
  <property fmtid="{D5CDD505-2E9C-101B-9397-08002B2CF9AE}" pid="64" name="CSXHash">
    <vt:lpwstr/>
  </property>
  <property fmtid="{D5CDD505-2E9C-101B-9397-08002B2CF9AE}" pid="65" name="DirectSourceMarket">
    <vt:lpwstr/>
  </property>
  <property fmtid="{D5CDD505-2E9C-101B-9397-08002B2CF9AE}" pid="66" name="PrimaryImageGen">
    <vt:lpwstr/>
  </property>
  <property fmtid="{D5CDD505-2E9C-101B-9397-08002B2CF9AE}" pid="67" name="PlannedPubDate">
    <vt:lpwstr/>
  </property>
  <property fmtid="{D5CDD505-2E9C-101B-9397-08002B2CF9AE}" pid="68" name="CSXSubmissionMarket">
    <vt:lpwstr/>
  </property>
  <property fmtid="{D5CDD505-2E9C-101B-9397-08002B2CF9AE}" pid="69" name="Downloads">
    <vt:lpwstr/>
  </property>
  <property fmtid="{D5CDD505-2E9C-101B-9397-08002B2CF9AE}" pid="70" name="ArtSampleDocs">
    <vt:lpwstr/>
  </property>
  <property fmtid="{D5CDD505-2E9C-101B-9397-08002B2CF9AE}" pid="71" name="TrustLevel">
    <vt:lpwstr/>
  </property>
  <property fmtid="{D5CDD505-2E9C-101B-9397-08002B2CF9AE}" pid="72" name="BlockPublish">
    <vt:lpwstr/>
  </property>
  <property fmtid="{D5CDD505-2E9C-101B-9397-08002B2CF9AE}" pid="73" name="TPLaunchHelpLinkType">
    <vt:lpwstr/>
  </property>
  <property fmtid="{D5CDD505-2E9C-101B-9397-08002B2CF9AE}" pid="74" name="LocalizationTagsTaxHTField0">
    <vt:lpwstr/>
  </property>
  <property fmtid="{D5CDD505-2E9C-101B-9397-08002B2CF9AE}" pid="75" name="BusinessGroup">
    <vt:lpwstr/>
  </property>
  <property fmtid="{D5CDD505-2E9C-101B-9397-08002B2CF9AE}" pid="76" name="Providers">
    <vt:lpwstr/>
  </property>
  <property fmtid="{D5CDD505-2E9C-101B-9397-08002B2CF9AE}" pid="77" name="TemplateTemplateType">
    <vt:lpwstr/>
  </property>
  <property fmtid="{D5CDD505-2E9C-101B-9397-08002B2CF9AE}" pid="78" name="TimesCloned">
    <vt:lpwstr/>
  </property>
  <property fmtid="{D5CDD505-2E9C-101B-9397-08002B2CF9AE}" pid="79" name="TPAppVersion">
    <vt:lpwstr/>
  </property>
  <property fmtid="{D5CDD505-2E9C-101B-9397-08002B2CF9AE}" pid="80" name="VoteCount">
    <vt:lpwstr/>
  </property>
  <property fmtid="{D5CDD505-2E9C-101B-9397-08002B2CF9AE}" pid="81" name="AverageRating">
    <vt:lpwstr/>
  </property>
  <property fmtid="{D5CDD505-2E9C-101B-9397-08002B2CF9AE}" pid="82" name="FeatureTagsTaxHTField0">
    <vt:lpwstr/>
  </property>
  <property fmtid="{D5CDD505-2E9C-101B-9397-08002B2CF9AE}" pid="83" name="Provider">
    <vt:lpwstr/>
  </property>
  <property fmtid="{D5CDD505-2E9C-101B-9397-08002B2CF9AE}" pid="84" name="UACurrentWords">
    <vt:lpwstr/>
  </property>
  <property fmtid="{D5CDD505-2E9C-101B-9397-08002B2CF9AE}" pid="85" name="AssetId">
    <vt:lpwstr/>
  </property>
  <property fmtid="{D5CDD505-2E9C-101B-9397-08002B2CF9AE}" pid="86" name="TPClientViewer">
    <vt:lpwstr/>
  </property>
  <property fmtid="{D5CDD505-2E9C-101B-9397-08002B2CF9AE}" pid="87" name="DSATActionTaken">
    <vt:lpwstr/>
  </property>
  <property fmtid="{D5CDD505-2E9C-101B-9397-08002B2CF9AE}" pid="88" name="APEditor">
    <vt:lpwstr/>
  </property>
  <property fmtid="{D5CDD505-2E9C-101B-9397-08002B2CF9AE}" pid="89" name="TPInstallLocation">
    <vt:lpwstr/>
  </property>
  <property fmtid="{D5CDD505-2E9C-101B-9397-08002B2CF9AE}" pid="90" name="OOCacheId">
    <vt:lpwstr/>
  </property>
  <property fmtid="{D5CDD505-2E9C-101B-9397-08002B2CF9AE}" pid="91" name="IsDeleted">
    <vt:lpwstr/>
  </property>
  <property fmtid="{D5CDD505-2E9C-101B-9397-08002B2CF9AE}" pid="92" name="PublishTargets">
    <vt:lpwstr/>
  </property>
  <property fmtid="{D5CDD505-2E9C-101B-9397-08002B2CF9AE}" pid="93" name="ApprovalLog">
    <vt:lpwstr/>
  </property>
  <property fmtid="{D5CDD505-2E9C-101B-9397-08002B2CF9AE}" pid="94" name="BugNumber">
    <vt:lpwstr/>
  </property>
  <property fmtid="{D5CDD505-2E9C-101B-9397-08002B2CF9AE}" pid="95" name="CrawlForDependencies">
    <vt:lpwstr/>
  </property>
  <property fmtid="{D5CDD505-2E9C-101B-9397-08002B2CF9AE}" pid="96" name="InternalTagsTaxHTField0">
    <vt:lpwstr/>
  </property>
  <property fmtid="{D5CDD505-2E9C-101B-9397-08002B2CF9AE}" pid="97" name="LastHandOff">
    <vt:lpwstr/>
  </property>
  <property fmtid="{D5CDD505-2E9C-101B-9397-08002B2CF9AE}" pid="98" name="Milestone">
    <vt:lpwstr/>
  </property>
  <property fmtid="{D5CDD505-2E9C-101B-9397-08002B2CF9AE}" pid="99" name="OriginalRelease">
    <vt:lpwstr/>
  </property>
  <property fmtid="{D5CDD505-2E9C-101B-9397-08002B2CF9AE}" pid="100" name="RecommendationsModifier">
    <vt:lpwstr/>
  </property>
  <property fmtid="{D5CDD505-2E9C-101B-9397-08002B2CF9AE}" pid="101" name="ScenarioTagsTaxHTField0">
    <vt:lpwstr/>
  </property>
  <property fmtid="{D5CDD505-2E9C-101B-9397-08002B2CF9AE}" pid="102" name="UANotes">
    <vt:lpwstr/>
  </property>
</Properties>
</file>